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D2A" w14:textId="675CC2E5" w:rsidR="00D077E9" w:rsidRPr="00615C17" w:rsidRDefault="00A0244B" w:rsidP="00D70D02">
      <w:pPr>
        <w:rPr>
          <w:rFonts w:cstheme="minorHAnsi"/>
          <w:noProof/>
        </w:rPr>
      </w:pPr>
      <w:r w:rsidRPr="00615C17">
        <w:rPr>
          <w:rFonts w:cstheme="minorHAnsi"/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403008DF">
                <wp:simplePos x="0" y="0"/>
                <wp:positionH relativeFrom="column">
                  <wp:posOffset>-207175</wp:posOffset>
                </wp:positionH>
                <wp:positionV relativeFrom="page">
                  <wp:posOffset>933450</wp:posOffset>
                </wp:positionV>
                <wp:extent cx="3938905" cy="7260524"/>
                <wp:effectExtent l="19050" t="19050" r="23495" b="171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2605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86022" id="Rectángulo 3" o:spid="_x0000_s1026" alt="rectángulo blanco para texto en portada" style="position:absolute;margin-left:-16.3pt;margin-top:73.5pt;width:310.15pt;height:57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" fillcolor="white [3212]" strokeweight="2.5pt">
                <w10:wrap anchory="page"/>
              </v:rect>
            </w:pict>
          </mc:Fallback>
        </mc:AlternateContent>
      </w:r>
      <w:r w:rsidR="00D077E9" w:rsidRPr="00615C17">
        <w:rPr>
          <w:rFonts w:cstheme="minorHAnsi"/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Pr="00615C17" w:rsidRDefault="002B4241" w:rsidP="00A0244B">
      <w:pPr>
        <w:spacing w:after="200"/>
        <w:rPr>
          <w:rFonts w:cstheme="minorHAnsi"/>
          <w:noProof/>
        </w:rPr>
      </w:pPr>
      <w:r w:rsidRPr="00615C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99626DB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6733309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673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36AEE0" w14:textId="3FE64F8C" w:rsidR="00BD7A0D" w:rsidRPr="00921E5F" w:rsidRDefault="00BD7A0D" w:rsidP="00921E5F">
                            <w:pPr>
                              <w:jc w:val="center"/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</w:pP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Algo</w:t>
                            </w:r>
                            <w:r w:rsidR="00EB63BA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Ri</w:t>
                            </w: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tmos y lÓgica de programaciÓn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191D8A67" w:rsidR="00A0244B" w:rsidRDefault="00A0244B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5766FA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B</w:t>
                            </w:r>
                            <w:r w:rsidR="005766FA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  <w:lang w:val="es-EC"/>
                              </w:rPr>
                              <w:t>Ú</w:t>
                            </w:r>
                            <w:r w:rsidR="005766FA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SQUEDA LINEAL</w:t>
                            </w:r>
                            <w:r w:rsidR="000D1745" w:rsidRPr="000D1745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6406115C" w:rsidR="00BD7A0D" w:rsidRDefault="00BD7A0D" w:rsidP="00921E5F">
                            <w:r>
                              <w:t xml:space="preserve">INTEGRANTES: </w:t>
                            </w:r>
                          </w:p>
                          <w:p w14:paraId="57D4D894" w14:textId="5F78B9BD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399E2D40" w14:textId="785B0E86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Jacson Antonio Narváez</w:t>
                            </w:r>
                          </w:p>
                          <w:p w14:paraId="1A5217B6" w14:textId="77777777" w:rsidR="00BD7A0D" w:rsidRDefault="00BD7A0D" w:rsidP="00BD7A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530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" fillcolor="white [3201]" stroked="f" strokeweight=".5pt">
                <v:textbox>
                  <w:txbxContent>
                    <w:p w14:paraId="0E36AEE0" w14:textId="3FE64F8C" w:rsidR="00BD7A0D" w:rsidRPr="00921E5F" w:rsidRDefault="00BD7A0D" w:rsidP="00921E5F">
                      <w:pPr>
                        <w:jc w:val="center"/>
                        <w:rPr>
                          <w:caps/>
                          <w:noProof/>
                          <w:color w:val="auto"/>
                          <w:szCs w:val="28"/>
                        </w:rPr>
                      </w:pP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Algo</w:t>
                      </w:r>
                      <w:r w:rsidR="00EB63BA">
                        <w:rPr>
                          <w:caps/>
                          <w:noProof/>
                          <w:color w:val="auto"/>
                          <w:szCs w:val="28"/>
                        </w:rPr>
                        <w:t>Ri</w:t>
                      </w: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tmos y lÓgica de programaciÓn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2294CAD" w14:textId="191D8A67" w:rsidR="00A0244B" w:rsidRDefault="00A0244B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5766FA">
                        <w:rPr>
                          <w:noProof/>
                          <w:color w:val="0F0D29" w:themeColor="text1"/>
                          <w:sz w:val="52"/>
                          <w:szCs w:val="52"/>
                        </w:rPr>
                        <w:t>B</w:t>
                      </w:r>
                      <w:r w:rsidR="005766FA">
                        <w:rPr>
                          <w:noProof/>
                          <w:color w:val="0F0D29" w:themeColor="text1"/>
                          <w:sz w:val="52"/>
                          <w:szCs w:val="52"/>
                          <w:lang w:val="es-EC"/>
                        </w:rPr>
                        <w:t>Ú</w:t>
                      </w:r>
                      <w:r w:rsidR="005766FA">
                        <w:rPr>
                          <w:noProof/>
                          <w:color w:val="0F0D29" w:themeColor="text1"/>
                          <w:sz w:val="52"/>
                          <w:szCs w:val="52"/>
                        </w:rPr>
                        <w:t>SQUEDA LINEAL</w:t>
                      </w:r>
                      <w:r w:rsidR="000D1745" w:rsidRPr="000D1745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6406115C" w:rsidR="00BD7A0D" w:rsidRDefault="00BD7A0D" w:rsidP="00921E5F">
                      <w:r>
                        <w:t xml:space="preserve">INTEGRANTES: </w:t>
                      </w:r>
                    </w:p>
                    <w:p w14:paraId="57D4D894" w14:textId="5F78B9BD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399E2D40" w14:textId="785B0E86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Jacson Antonio Narváez</w:t>
                      </w:r>
                    </w:p>
                    <w:p w14:paraId="1A5217B6" w14:textId="77777777" w:rsidR="00BD7A0D" w:rsidRDefault="00BD7A0D" w:rsidP="00BD7A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 w:rsidRPr="00615C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" stroked="f" strokeweight=".5pt">
                <v:fill r:id="rId12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 w:rsidRPr="00615C17">
        <w:rPr>
          <w:rFonts w:cstheme="minorHAnsi"/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Pr="00615C17" w:rsidRDefault="00921E5F" w:rsidP="00A0244B">
      <w:pPr>
        <w:spacing w:after="200"/>
        <w:rPr>
          <w:rFonts w:cstheme="minorHAnsi"/>
          <w:noProof/>
        </w:rPr>
      </w:pPr>
    </w:p>
    <w:p w14:paraId="0F857A18" w14:textId="093242A8" w:rsidR="002B4241" w:rsidRPr="00615C17" w:rsidRDefault="00921E5F" w:rsidP="002B4241">
      <w:pPr>
        <w:spacing w:after="200"/>
        <w:rPr>
          <w:rFonts w:cstheme="minorHAnsi"/>
        </w:rPr>
      </w:pPr>
      <w:r w:rsidRPr="00615C17">
        <w:rPr>
          <w:rFonts w:cstheme="minorHAnsi"/>
          <w:noProof/>
        </w:rPr>
        <w:br w:type="page"/>
      </w:r>
    </w:p>
    <w:p w14:paraId="59C6CBD4" w14:textId="3A8350E8" w:rsidR="00615C17" w:rsidRPr="00615C17" w:rsidRDefault="00615C17" w:rsidP="00615C17">
      <w:pPr>
        <w:rPr>
          <w:rFonts w:cstheme="minorHAnsi"/>
          <w:sz w:val="24"/>
          <w:szCs w:val="24"/>
        </w:rPr>
      </w:pPr>
      <w:r w:rsidRPr="00615C17">
        <w:rPr>
          <w:rFonts w:cstheme="minorHAnsi"/>
          <w:sz w:val="24"/>
          <w:szCs w:val="24"/>
        </w:rPr>
        <w:lastRenderedPageBreak/>
        <w:t>Búsqueda lineal</w:t>
      </w:r>
    </w:p>
    <w:p w14:paraId="3A867C47" w14:textId="668AE947" w:rsidR="00615C17" w:rsidRPr="00615C17" w:rsidRDefault="00615C17" w:rsidP="00615C17">
      <w:pPr>
        <w:rPr>
          <w:rFonts w:cstheme="minorHAnsi"/>
          <w:color w:val="auto"/>
          <w:sz w:val="24"/>
          <w:szCs w:val="24"/>
        </w:rPr>
      </w:pPr>
    </w:p>
    <w:p w14:paraId="545A8330" w14:textId="1D94889D" w:rsidR="00615C17" w:rsidRPr="00615C17" w:rsidRDefault="00615C17" w:rsidP="00615C17">
      <w:pPr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La búsqueda lineal, también conocida como búsqueda secuencial, es un algoritmo simple para encontrar un elemento dentro de una lista o arreglo.</w:t>
      </w:r>
    </w:p>
    <w:p w14:paraId="41925E4F" w14:textId="212F6A98" w:rsidR="00615C17" w:rsidRPr="00615C17" w:rsidRDefault="00615C17" w:rsidP="00615C17">
      <w:pPr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Funciona recorriendo cada elemento de la lista, uno por uno, hasta encontrar el elemento deseado o hasta haber examinado todos los elementos sin encontrar el objetivo.</w:t>
      </w:r>
    </w:p>
    <w:p w14:paraId="331903E4" w14:textId="77777777" w:rsidR="00615C17" w:rsidRPr="00615C17" w:rsidRDefault="00615C17" w:rsidP="00615C17">
      <w:pPr>
        <w:rPr>
          <w:rFonts w:cstheme="minorHAnsi"/>
          <w:b w:val="0"/>
          <w:bCs/>
          <w:color w:val="auto"/>
          <w:sz w:val="24"/>
          <w:szCs w:val="24"/>
        </w:rPr>
      </w:pPr>
    </w:p>
    <w:p w14:paraId="49AB07E4" w14:textId="6BD2C113" w:rsidR="00615C17" w:rsidRPr="00615C17" w:rsidRDefault="00615C17" w:rsidP="00615C17">
      <w:pPr>
        <w:rPr>
          <w:rFonts w:cstheme="minorHAnsi"/>
          <w:color w:val="auto"/>
          <w:sz w:val="24"/>
          <w:szCs w:val="24"/>
        </w:rPr>
      </w:pPr>
      <w:r w:rsidRPr="00615C17">
        <w:rPr>
          <w:rFonts w:cstheme="minorHAnsi"/>
          <w:sz w:val="24"/>
          <w:szCs w:val="24"/>
        </w:rPr>
        <w:t>Aplicación</w:t>
      </w:r>
      <w:r>
        <w:rPr>
          <w:rFonts w:cstheme="minorHAnsi"/>
          <w:sz w:val="24"/>
          <w:szCs w:val="24"/>
        </w:rPr>
        <w:t xml:space="preserve"> del algoritmo de búsqueda lineal</w:t>
      </w:r>
    </w:p>
    <w:p w14:paraId="44381423" w14:textId="77777777" w:rsidR="00615C17" w:rsidRPr="00615C17" w:rsidRDefault="00615C17" w:rsidP="00615C17">
      <w:pPr>
        <w:rPr>
          <w:rFonts w:cstheme="minorHAnsi"/>
          <w:color w:val="auto"/>
          <w:sz w:val="24"/>
          <w:szCs w:val="24"/>
        </w:rPr>
      </w:pPr>
    </w:p>
    <w:p w14:paraId="415A9DC1" w14:textId="77777777" w:rsidR="00615C17" w:rsidRPr="00615C17" w:rsidRDefault="00615C17" w:rsidP="00615C17">
      <w:pPr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La búsqueda lineal normalmente es muy sencilla de implementar, y es práctico cuándo la lista posee solo unos cuantos elementos, o cuando realiza una sola búsqueda en una lista desordenada.</w:t>
      </w:r>
    </w:p>
    <w:p w14:paraId="4C62CC7B" w14:textId="77777777" w:rsidR="00615C17" w:rsidRPr="00615C17" w:rsidRDefault="00615C17" w:rsidP="00615C17">
      <w:pPr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Cuando muchos valores tienen que ser buscados en la misma lista, a menudo se procesa la lista para utilizar un método más rápido. Por ejemplo, uno se puede ordenar la lista y utilizar búsqueda binaria, o construir una estructura de datos.</w:t>
      </w:r>
    </w:p>
    <w:p w14:paraId="6594D2E1" w14:textId="3609872A" w:rsidR="002B4241" w:rsidRPr="00615C17" w:rsidRDefault="002B4241" w:rsidP="00615C17">
      <w:pPr>
        <w:spacing w:after="200"/>
        <w:rPr>
          <w:rFonts w:cstheme="minorHAnsi"/>
          <w:color w:val="auto"/>
          <w:sz w:val="24"/>
          <w:szCs w:val="24"/>
        </w:rPr>
      </w:pPr>
    </w:p>
    <w:p w14:paraId="77A900C0" w14:textId="77777777" w:rsidR="00615C17" w:rsidRPr="00615C17" w:rsidRDefault="00615C17" w:rsidP="00615C17">
      <w:pPr>
        <w:spacing w:after="21" w:line="259" w:lineRule="auto"/>
        <w:rPr>
          <w:rFonts w:cstheme="minorHAnsi"/>
          <w:b w:val="0"/>
          <w:sz w:val="24"/>
          <w:szCs w:val="24"/>
        </w:rPr>
      </w:pPr>
      <w:r w:rsidRPr="00615C17">
        <w:rPr>
          <w:rFonts w:cstheme="minorHAnsi"/>
          <w:sz w:val="24"/>
          <w:szCs w:val="24"/>
        </w:rPr>
        <w:t xml:space="preserve">Ventajas </w:t>
      </w:r>
    </w:p>
    <w:p w14:paraId="298EC581" w14:textId="77777777" w:rsidR="00615C17" w:rsidRPr="00615C17" w:rsidRDefault="00615C17" w:rsidP="00615C17">
      <w:pPr>
        <w:spacing w:after="21" w:line="259" w:lineRule="auto"/>
        <w:rPr>
          <w:rFonts w:cstheme="minorHAnsi"/>
          <w:color w:val="auto"/>
          <w:sz w:val="24"/>
          <w:szCs w:val="24"/>
        </w:rPr>
      </w:pPr>
    </w:p>
    <w:p w14:paraId="653BB429" w14:textId="77777777" w:rsidR="00615C17" w:rsidRPr="00615C17" w:rsidRDefault="00615C17" w:rsidP="00615C17">
      <w:pPr>
        <w:pStyle w:val="Prrafodelista"/>
        <w:numPr>
          <w:ilvl w:val="0"/>
          <w:numId w:val="16"/>
        </w:numPr>
        <w:spacing w:after="21" w:line="259" w:lineRule="auto"/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Es un método sumamente simple que resulta útil cuando se tiene un conjunto de datos pequeños.</w:t>
      </w:r>
    </w:p>
    <w:p w14:paraId="3E7B81FB" w14:textId="77777777" w:rsidR="00615C17" w:rsidRPr="00615C17" w:rsidRDefault="00615C17" w:rsidP="00615C17">
      <w:pPr>
        <w:pStyle w:val="Prrafodelista"/>
        <w:numPr>
          <w:ilvl w:val="0"/>
          <w:numId w:val="16"/>
        </w:numPr>
        <w:spacing w:after="21" w:line="259" w:lineRule="auto"/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Si los datos buscados no están en orden es el único método que puede emplearse para hacer dichas búsquedas.</w:t>
      </w:r>
    </w:p>
    <w:p w14:paraId="2336420B" w14:textId="6649A19C" w:rsidR="00615C17" w:rsidRDefault="00615C17" w:rsidP="00615C17">
      <w:pPr>
        <w:spacing w:after="21" w:line="259" w:lineRule="auto"/>
        <w:rPr>
          <w:rFonts w:cstheme="minorHAnsi"/>
          <w:color w:val="auto"/>
          <w:sz w:val="24"/>
          <w:szCs w:val="24"/>
        </w:rPr>
      </w:pPr>
    </w:p>
    <w:p w14:paraId="31C9CED1" w14:textId="77777777" w:rsidR="00615C17" w:rsidRPr="00615C17" w:rsidRDefault="00615C17" w:rsidP="00615C17">
      <w:pPr>
        <w:spacing w:after="21" w:line="259" w:lineRule="auto"/>
        <w:rPr>
          <w:rFonts w:cstheme="minorHAnsi"/>
          <w:color w:val="auto"/>
          <w:sz w:val="24"/>
          <w:szCs w:val="24"/>
        </w:rPr>
      </w:pPr>
    </w:p>
    <w:p w14:paraId="73905AE3" w14:textId="77777777" w:rsidR="00615C17" w:rsidRPr="00615C17" w:rsidRDefault="00615C17" w:rsidP="00615C17">
      <w:pPr>
        <w:spacing w:after="21" w:line="259" w:lineRule="auto"/>
        <w:rPr>
          <w:rFonts w:cstheme="minorHAnsi"/>
          <w:b w:val="0"/>
          <w:sz w:val="24"/>
          <w:szCs w:val="24"/>
        </w:rPr>
      </w:pPr>
      <w:r w:rsidRPr="00615C17">
        <w:rPr>
          <w:rFonts w:cstheme="minorHAnsi"/>
          <w:sz w:val="24"/>
          <w:szCs w:val="24"/>
        </w:rPr>
        <w:t>Desventajas</w:t>
      </w:r>
    </w:p>
    <w:p w14:paraId="03FBADD4" w14:textId="77777777" w:rsidR="00615C17" w:rsidRPr="00615C17" w:rsidRDefault="00615C17" w:rsidP="00615C17">
      <w:pPr>
        <w:spacing w:after="21" w:line="259" w:lineRule="auto"/>
        <w:rPr>
          <w:rFonts w:cstheme="minorHAnsi"/>
          <w:b w:val="0"/>
          <w:bCs/>
          <w:color w:val="auto"/>
          <w:sz w:val="24"/>
          <w:szCs w:val="24"/>
        </w:rPr>
      </w:pPr>
    </w:p>
    <w:p w14:paraId="69485F20" w14:textId="77777777" w:rsidR="00615C17" w:rsidRPr="00615C17" w:rsidRDefault="00615C17" w:rsidP="00615C17">
      <w:pPr>
        <w:pStyle w:val="Prrafodelista"/>
        <w:numPr>
          <w:ilvl w:val="0"/>
          <w:numId w:val="15"/>
        </w:numPr>
        <w:spacing w:after="21" w:line="259" w:lineRule="auto"/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Este método tiende hacer muy lento.</w:t>
      </w:r>
    </w:p>
    <w:p w14:paraId="187648E9" w14:textId="77777777" w:rsidR="00615C17" w:rsidRPr="00615C17" w:rsidRDefault="00615C17" w:rsidP="00615C17">
      <w:pPr>
        <w:pStyle w:val="Prrafodelista"/>
        <w:numPr>
          <w:ilvl w:val="0"/>
          <w:numId w:val="15"/>
        </w:numPr>
        <w:spacing w:after="21" w:line="259" w:lineRule="auto"/>
        <w:rPr>
          <w:rFonts w:cstheme="minorHAnsi"/>
          <w:b w:val="0"/>
          <w:bCs/>
          <w:color w:val="auto"/>
          <w:sz w:val="24"/>
          <w:szCs w:val="24"/>
        </w:rPr>
      </w:pPr>
      <w:r w:rsidRPr="00615C17">
        <w:rPr>
          <w:rFonts w:cstheme="minorHAnsi"/>
          <w:b w:val="0"/>
          <w:bCs/>
          <w:color w:val="auto"/>
          <w:sz w:val="24"/>
          <w:szCs w:val="24"/>
        </w:rPr>
        <w:t>Se requiere buscar en todo el arreglo, lo que hace el proceso muy largo.</w:t>
      </w:r>
    </w:p>
    <w:p w14:paraId="26933019" w14:textId="77777777" w:rsidR="00615C17" w:rsidRPr="00615C17" w:rsidRDefault="00615C17" w:rsidP="00615C17">
      <w:pPr>
        <w:spacing w:after="200"/>
        <w:ind w:left="720" w:hanging="720"/>
        <w:rPr>
          <w:rFonts w:cstheme="minorHAnsi"/>
          <w:color w:val="auto"/>
        </w:rPr>
      </w:pPr>
    </w:p>
    <w:p w14:paraId="25D35104" w14:textId="77777777" w:rsidR="0055066B" w:rsidRPr="00615C17" w:rsidRDefault="0055066B" w:rsidP="0055066B">
      <w:pPr>
        <w:rPr>
          <w:rFonts w:cstheme="minorHAnsi"/>
        </w:rPr>
      </w:pPr>
    </w:p>
    <w:p w14:paraId="36D7CA44" w14:textId="77777777" w:rsidR="0055066B" w:rsidRPr="00615C17" w:rsidRDefault="0055066B" w:rsidP="0055066B">
      <w:pPr>
        <w:jc w:val="center"/>
        <w:rPr>
          <w:rFonts w:cstheme="minorHAnsi"/>
          <w:u w:val="single"/>
        </w:rPr>
      </w:pPr>
    </w:p>
    <w:p w14:paraId="047C97B1" w14:textId="77777777" w:rsidR="0055066B" w:rsidRPr="00615C17" w:rsidRDefault="0055066B" w:rsidP="0055066B">
      <w:pPr>
        <w:rPr>
          <w:rFonts w:cstheme="minorHAnsi"/>
          <w:sz w:val="24"/>
        </w:rPr>
      </w:pPr>
    </w:p>
    <w:p w14:paraId="3AD405F1" w14:textId="77777777" w:rsidR="0055066B" w:rsidRPr="00615C17" w:rsidRDefault="0055066B" w:rsidP="0055066B">
      <w:pPr>
        <w:rPr>
          <w:rFonts w:cstheme="minorHAnsi"/>
        </w:rPr>
      </w:pPr>
    </w:p>
    <w:p w14:paraId="3C08E4C6" w14:textId="77777777" w:rsidR="0055066B" w:rsidRPr="00615C17" w:rsidRDefault="0055066B" w:rsidP="0055066B">
      <w:pPr>
        <w:rPr>
          <w:rFonts w:cstheme="minorHAnsi"/>
          <w:b w:val="0"/>
          <w:color w:val="0D0D0D"/>
          <w:shd w:val="clear" w:color="auto" w:fill="FFFFFF"/>
        </w:rPr>
      </w:pPr>
    </w:p>
    <w:p w14:paraId="3D6FBE84" w14:textId="02ECA014" w:rsidR="00DD5C29" w:rsidRPr="00615C17" w:rsidRDefault="00DD5C29" w:rsidP="00DD5C29">
      <w:pPr>
        <w:rPr>
          <w:rFonts w:cstheme="minorHAnsi"/>
        </w:rPr>
      </w:pPr>
    </w:p>
    <w:p w14:paraId="4AC5D5BD" w14:textId="22A58F87" w:rsidR="00DD5C29" w:rsidRPr="00615C17" w:rsidRDefault="00DD5C29" w:rsidP="00DD5C29">
      <w:pPr>
        <w:rPr>
          <w:rFonts w:cstheme="minorHAnsi"/>
        </w:rPr>
      </w:pPr>
    </w:p>
    <w:p w14:paraId="447FECAF" w14:textId="7AA7C9B7" w:rsidR="00DD5C29" w:rsidRPr="00615C17" w:rsidRDefault="00DD5C29" w:rsidP="00DD5C29">
      <w:pPr>
        <w:rPr>
          <w:rFonts w:cstheme="minorHAnsi"/>
        </w:rPr>
      </w:pPr>
    </w:p>
    <w:p w14:paraId="660FECE3" w14:textId="77777777" w:rsidR="00615C17" w:rsidRDefault="00615C17">
      <w:pPr>
        <w:spacing w:after="200"/>
        <w:rPr>
          <w:rFonts w:cstheme="minorHAnsi"/>
        </w:rPr>
      </w:pPr>
      <w:r>
        <w:rPr>
          <w:rFonts w:cstheme="minorHAnsi"/>
        </w:rPr>
        <w:br w:type="page"/>
      </w:r>
    </w:p>
    <w:p w14:paraId="11F27103" w14:textId="34DA8F03" w:rsidR="00DD5C29" w:rsidRDefault="00615C17" w:rsidP="00615C17">
      <w:pPr>
        <w:spacing w:after="20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B6707DA" wp14:editId="6397414A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6144260" cy="8477885"/>
            <wp:effectExtent l="0" t="0" r="8890" b="0"/>
            <wp:wrapSquare wrapText="bothSides"/>
            <wp:docPr id="4" name="Imagen 4" descr="C:\Users\Narváez Jacson\Downloads\Diagrama de flujo - Marc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rváez Jacson\Downloads\Diagrama de flujo - Marco 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847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Diagrama de flujo</w:t>
      </w:r>
    </w:p>
    <w:p w14:paraId="6C4D4046" w14:textId="6D176069" w:rsidR="00615C17" w:rsidRDefault="00615C17" w:rsidP="00615C17">
      <w:pPr>
        <w:spacing w:after="200"/>
        <w:rPr>
          <w:rFonts w:cstheme="minorHAnsi"/>
        </w:rPr>
      </w:pPr>
    </w:p>
    <w:p w14:paraId="20AF7EF8" w14:textId="6B07BE16" w:rsidR="00615C17" w:rsidRDefault="00615C17" w:rsidP="00DD5C29">
      <w:pPr>
        <w:rPr>
          <w:rFonts w:cstheme="minorHAnsi"/>
        </w:rPr>
      </w:pPr>
      <w:r>
        <w:rPr>
          <w:rFonts w:cstheme="minorHAnsi"/>
        </w:rPr>
        <w:lastRenderedPageBreak/>
        <w:t>Codificación</w:t>
      </w:r>
    </w:p>
    <w:p w14:paraId="2314314E" w14:textId="58B4329C" w:rsidR="00615C17" w:rsidRDefault="00615C17" w:rsidP="00DD5C29">
      <w:pPr>
        <w:rPr>
          <w:rFonts w:cstheme="minorHAnsi"/>
        </w:rPr>
      </w:pPr>
    </w:p>
    <w:p w14:paraId="14066A22" w14:textId="3BCE141E" w:rsidR="00615C17" w:rsidRDefault="00615C17" w:rsidP="00DD5C29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BE6A5A7" wp14:editId="2343AA1F">
            <wp:simplePos x="0" y="0"/>
            <wp:positionH relativeFrom="margin">
              <wp:align>left</wp:align>
            </wp:positionH>
            <wp:positionV relativeFrom="paragraph">
              <wp:posOffset>284861</wp:posOffset>
            </wp:positionV>
            <wp:extent cx="6356350" cy="7409815"/>
            <wp:effectExtent l="0" t="0" r="6350" b="635"/>
            <wp:wrapSquare wrapText="bothSides"/>
            <wp:docPr id="6" name="Imagen 6" descr="C:\Users\Narváez Jacson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váez Jacson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74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24F41F" w14:textId="77777777" w:rsidR="00615C17" w:rsidRDefault="00615C17" w:rsidP="00DD5C29">
      <w:pPr>
        <w:rPr>
          <w:rFonts w:cstheme="minorHAnsi"/>
        </w:rPr>
      </w:pPr>
    </w:p>
    <w:p w14:paraId="20A6F526" w14:textId="5206DBB9" w:rsidR="00615C17" w:rsidRPr="00615C17" w:rsidRDefault="00615C17" w:rsidP="00DD5C29">
      <w:pPr>
        <w:rPr>
          <w:rFonts w:cstheme="minorHAnsi"/>
        </w:rPr>
      </w:pPr>
    </w:p>
    <w:p w14:paraId="1D63AFFD" w14:textId="64360CD8" w:rsidR="00E97ABD" w:rsidRPr="00615C17" w:rsidRDefault="00E97ABD" w:rsidP="00DD5C29">
      <w:pPr>
        <w:rPr>
          <w:rFonts w:cstheme="minorHAnsi"/>
        </w:rPr>
      </w:pPr>
    </w:p>
    <w:p w14:paraId="3F4F1497" w14:textId="75E23915" w:rsidR="00615C17" w:rsidRDefault="00615C17">
      <w:pPr>
        <w:spacing w:after="200"/>
        <w:rPr>
          <w:rFonts w:cstheme="minorHAnsi"/>
        </w:rPr>
      </w:pPr>
      <w:r>
        <w:rPr>
          <w:rFonts w:cstheme="minorHAnsi"/>
        </w:rPr>
        <w:br w:type="page"/>
      </w:r>
    </w:p>
    <w:p w14:paraId="567B84AF" w14:textId="2A9BABD8" w:rsidR="00615C17" w:rsidRDefault="00615C17">
      <w:pPr>
        <w:spacing w:after="200"/>
        <w:rPr>
          <w:rFonts w:cstheme="minorHAnsi"/>
        </w:rPr>
      </w:pPr>
      <w:r>
        <w:rPr>
          <w:rFonts w:cstheme="minorHAnsi"/>
        </w:rPr>
        <w:lastRenderedPageBreak/>
        <w:t>Prueba de escritorio</w:t>
      </w:r>
    </w:p>
    <w:p w14:paraId="311C3BA9" w14:textId="77777777" w:rsidR="005766FA" w:rsidRDefault="005766FA">
      <w:pPr>
        <w:spacing w:after="200"/>
        <w:rPr>
          <w:rFonts w:cstheme="minorHAnsi"/>
        </w:rPr>
      </w:pPr>
    </w:p>
    <w:p w14:paraId="40FF8393" w14:textId="77777777" w:rsidR="005766FA" w:rsidRDefault="00615C17" w:rsidP="005766FA">
      <w:pPr>
        <w:spacing w:after="200"/>
        <w:rPr>
          <w:rFonts w:cstheme="minorHAnsi"/>
        </w:rPr>
      </w:pPr>
      <w:r>
        <w:rPr>
          <w:noProof/>
        </w:rPr>
        <w:drawing>
          <wp:inline distT="0" distB="0" distL="0" distR="0" wp14:anchorId="49C2CA5C" wp14:editId="5E42253E">
            <wp:extent cx="6371590" cy="196778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6662" cy="19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CB40" w14:textId="77777777" w:rsidR="005766FA" w:rsidRDefault="005766FA" w:rsidP="005766FA">
      <w:pPr>
        <w:spacing w:after="200"/>
        <w:rPr>
          <w:rFonts w:cstheme="minorHAnsi"/>
        </w:rPr>
      </w:pPr>
    </w:p>
    <w:p w14:paraId="02B4C1F6" w14:textId="23299318" w:rsidR="00E97ABD" w:rsidRDefault="00615C17" w:rsidP="005766FA">
      <w:pPr>
        <w:spacing w:after="200"/>
        <w:rPr>
          <w:rFonts w:cstheme="minorHAnsi"/>
        </w:rPr>
      </w:pPr>
      <w:r>
        <w:rPr>
          <w:rFonts w:cstheme="minorHAnsi"/>
        </w:rPr>
        <w:t>Ejecución</w:t>
      </w:r>
    </w:p>
    <w:p w14:paraId="5C45E2D1" w14:textId="77777777" w:rsidR="00615C17" w:rsidRDefault="00615C17" w:rsidP="00DD5C29">
      <w:pPr>
        <w:rPr>
          <w:rFonts w:cstheme="minorHAnsi"/>
        </w:rPr>
      </w:pPr>
    </w:p>
    <w:p w14:paraId="380FA5BF" w14:textId="71198221" w:rsidR="00615C17" w:rsidRPr="00615C17" w:rsidRDefault="00615C17" w:rsidP="00615C17">
      <w:pPr>
        <w:jc w:val="center"/>
        <w:rPr>
          <w:rFonts w:cstheme="minorHAnsi"/>
        </w:rPr>
      </w:pPr>
      <w:r w:rsidRPr="00F72A8F">
        <w:rPr>
          <w:noProof/>
        </w:rPr>
        <w:drawing>
          <wp:inline distT="0" distB="0" distL="0" distR="0" wp14:anchorId="7AA21675" wp14:editId="4C8B9683">
            <wp:extent cx="5059451" cy="342900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36" r="1"/>
                    <a:stretch/>
                  </pic:blipFill>
                  <pic:spPr bwMode="auto">
                    <a:xfrm>
                      <a:off x="0" y="0"/>
                      <a:ext cx="5060158" cy="342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B0900" w14:textId="3ED52DFA" w:rsidR="00DD5C29" w:rsidRPr="00615C17" w:rsidRDefault="00DD5C29" w:rsidP="00DD5C29">
      <w:pPr>
        <w:rPr>
          <w:rFonts w:cstheme="minorHAnsi"/>
        </w:rPr>
      </w:pPr>
    </w:p>
    <w:p w14:paraId="135195A8" w14:textId="53809C2A" w:rsidR="00DD5C29" w:rsidRPr="00615C17" w:rsidRDefault="00DD5C29" w:rsidP="00DD5C29">
      <w:pPr>
        <w:rPr>
          <w:rFonts w:cstheme="minorHAnsi"/>
        </w:rPr>
      </w:pPr>
    </w:p>
    <w:p w14:paraId="29DB16C3" w14:textId="4F22F5FB" w:rsidR="00DD5C29" w:rsidRPr="00615C17" w:rsidRDefault="00DD5C29" w:rsidP="00DD5C29">
      <w:pPr>
        <w:rPr>
          <w:rFonts w:cstheme="minorHAnsi"/>
        </w:rPr>
      </w:pPr>
    </w:p>
    <w:p w14:paraId="39223126" w14:textId="7AB12E7C" w:rsidR="00DD5C29" w:rsidRPr="00615C17" w:rsidRDefault="00DD5C29" w:rsidP="00DD5C29">
      <w:pPr>
        <w:rPr>
          <w:rFonts w:cstheme="minorHAnsi"/>
        </w:rPr>
      </w:pPr>
    </w:p>
    <w:p w14:paraId="5ACE8082" w14:textId="3F24E4F3" w:rsidR="00DD5C29" w:rsidRPr="00615C17" w:rsidRDefault="00DD5C29" w:rsidP="00DD5C29">
      <w:pPr>
        <w:rPr>
          <w:rFonts w:cstheme="minorHAnsi"/>
        </w:rPr>
      </w:pPr>
    </w:p>
    <w:p w14:paraId="0570236F" w14:textId="3A0C150B" w:rsidR="00DD5C29" w:rsidRPr="00615C17" w:rsidRDefault="00DD5C29" w:rsidP="00DD5C29">
      <w:pPr>
        <w:rPr>
          <w:rFonts w:cstheme="minorHAnsi"/>
        </w:rPr>
      </w:pPr>
    </w:p>
    <w:p w14:paraId="7C9017EA" w14:textId="3EF272CE" w:rsidR="00DD5C29" w:rsidRPr="00615C17" w:rsidRDefault="00DD5C29" w:rsidP="00DD5C29">
      <w:pPr>
        <w:rPr>
          <w:rFonts w:cstheme="minorHAnsi"/>
        </w:rPr>
      </w:pPr>
    </w:p>
    <w:p w14:paraId="762B19FB" w14:textId="6E90A785" w:rsidR="00DD5C29" w:rsidRPr="00615C17" w:rsidRDefault="00DD5C29" w:rsidP="00DD5C29">
      <w:pPr>
        <w:rPr>
          <w:rFonts w:cstheme="minorHAnsi"/>
        </w:rPr>
      </w:pPr>
    </w:p>
    <w:p w14:paraId="3E77848A" w14:textId="0A247947" w:rsidR="00DD5C29" w:rsidRPr="00615C17" w:rsidRDefault="00DD5C29" w:rsidP="00DD5C29">
      <w:pPr>
        <w:rPr>
          <w:rFonts w:cstheme="minorHAnsi"/>
        </w:rPr>
      </w:pPr>
    </w:p>
    <w:p w14:paraId="344D55C9" w14:textId="15E0D451" w:rsidR="00DD5C29" w:rsidRPr="00615C17" w:rsidRDefault="00DD5C29" w:rsidP="00DD5C29">
      <w:pPr>
        <w:rPr>
          <w:rFonts w:cstheme="minorHAnsi"/>
        </w:rPr>
      </w:pPr>
    </w:p>
    <w:p w14:paraId="6D3DE829" w14:textId="7B006AB2" w:rsidR="00DD5C29" w:rsidRPr="00615C17" w:rsidRDefault="00DD5C29" w:rsidP="00DD5C29">
      <w:pPr>
        <w:rPr>
          <w:rFonts w:cstheme="minorHAnsi"/>
        </w:rPr>
      </w:pPr>
    </w:p>
    <w:p w14:paraId="5A0A2DF7" w14:textId="53924DF2" w:rsidR="00DD5C29" w:rsidRPr="005766FA" w:rsidRDefault="00DD5C29" w:rsidP="00DD5C29">
      <w:pPr>
        <w:rPr>
          <w:rFonts w:cstheme="minorHAnsi"/>
          <w:u w:val="single"/>
        </w:rPr>
      </w:pPr>
    </w:p>
    <w:p w14:paraId="2EC5285D" w14:textId="5CAA3D64" w:rsidR="00DD5C29" w:rsidRPr="00615C17" w:rsidRDefault="00DD5C29" w:rsidP="00DD5C29">
      <w:pPr>
        <w:rPr>
          <w:rFonts w:cstheme="minorHAnsi"/>
        </w:rPr>
      </w:pPr>
    </w:p>
    <w:p w14:paraId="0A021BB8" w14:textId="0DEE1506" w:rsidR="00DD5C29" w:rsidRPr="00615C17" w:rsidRDefault="00DD5C29" w:rsidP="00DD5C29">
      <w:pPr>
        <w:rPr>
          <w:rFonts w:cstheme="minorHAnsi"/>
        </w:rPr>
      </w:pPr>
    </w:p>
    <w:p w14:paraId="01A93CFB" w14:textId="54952CB1" w:rsidR="00DD5C29" w:rsidRPr="00615C17" w:rsidRDefault="00DD5C29" w:rsidP="00DD5C29">
      <w:pPr>
        <w:rPr>
          <w:rFonts w:cstheme="minorHAnsi"/>
        </w:rPr>
      </w:pPr>
    </w:p>
    <w:p w14:paraId="79E07563" w14:textId="330462A2" w:rsidR="00DD5C29" w:rsidRPr="00615C17" w:rsidRDefault="00DD5C29" w:rsidP="00DD5C29">
      <w:pPr>
        <w:rPr>
          <w:rFonts w:cstheme="minorHAnsi"/>
        </w:rPr>
      </w:pPr>
    </w:p>
    <w:p w14:paraId="4A48AA81" w14:textId="32135341" w:rsidR="00DD5C29" w:rsidRPr="00615C17" w:rsidRDefault="005766FA" w:rsidP="00DD5C29">
      <w:pPr>
        <w:rPr>
          <w:rFonts w:cstheme="minorHAnsi"/>
        </w:rPr>
      </w:pPr>
      <w:r w:rsidRPr="00615C17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1BFCCB" wp14:editId="322F6CD3">
                <wp:simplePos x="0" y="0"/>
                <wp:positionH relativeFrom="margin">
                  <wp:posOffset>343791</wp:posOffset>
                </wp:positionH>
                <wp:positionV relativeFrom="paragraph">
                  <wp:posOffset>8222</wp:posOffset>
                </wp:positionV>
                <wp:extent cx="5664200" cy="2933205"/>
                <wp:effectExtent l="0" t="0" r="12700" b="1968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200" cy="29332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21F00A" w14:textId="77777777" w:rsidR="005766FA" w:rsidRDefault="005766FA" w:rsidP="00615C1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52D765AB" w14:textId="590E0D52" w:rsidR="00615C17" w:rsidRDefault="00615C17" w:rsidP="00615C17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55066B">
                              <w:rPr>
                                <w:rFonts w:cstheme="minorHAnsi"/>
                              </w:rPr>
                              <w:t>Bibliografía</w:t>
                            </w:r>
                          </w:p>
                          <w:p w14:paraId="2C643274" w14:textId="77777777" w:rsidR="00615C17" w:rsidRPr="0055066B" w:rsidRDefault="00615C17" w:rsidP="00615C17">
                            <w:pPr>
                              <w:jc w:val="center"/>
                              <w:rPr>
                                <w:rFonts w:cstheme="minorHAnsi"/>
                                <w:b w:val="0"/>
                              </w:rPr>
                            </w:pPr>
                          </w:p>
                          <w:p w14:paraId="12F7A4B1" w14:textId="496EE265" w:rsidR="005766FA" w:rsidRPr="005766FA" w:rsidRDefault="005766FA" w:rsidP="00615C1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="Times New Roman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</w:rPr>
                            </w:pPr>
                            <w:hyperlink r:id="rId17" w:history="1">
                              <w:r w:rsidRPr="005766FA">
                                <w:rPr>
                                  <w:rStyle w:val="Hipervnculo"/>
                                  <w:b w:val="0"/>
                                  <w:bCs/>
                                  <w:sz w:val="24"/>
                                  <w:szCs w:val="24"/>
                                </w:rPr>
                                <w:t>https://es.wikipedia.org/wiki/B%C3%BAsqueda_lineal</w:t>
                              </w:r>
                            </w:hyperlink>
                          </w:p>
                          <w:p w14:paraId="31A0C683" w14:textId="31535C95" w:rsidR="005766FA" w:rsidRPr="005766FA" w:rsidRDefault="005766FA" w:rsidP="00615C1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18" w:history="1">
                              <w:r w:rsidRPr="005766FA">
                                <w:rPr>
                                  <w:rStyle w:val="Hipervnculo"/>
                                  <w:rFonts w:cs="Times New Roman"/>
                                  <w:b w:val="0"/>
                                  <w:bCs/>
                                  <w:sz w:val="24"/>
                                  <w:szCs w:val="24"/>
                                </w:rPr>
                                <w:t>https://www.inf.utfsm.cl/~noell/IWI-131-p1/Tema8b.pdf</w:t>
                              </w:r>
                            </w:hyperlink>
                          </w:p>
                          <w:p w14:paraId="279ECCAC" w14:textId="7FC9B020" w:rsidR="005766FA" w:rsidRPr="005766FA" w:rsidRDefault="005766FA" w:rsidP="00615C1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19" w:history="1">
                              <w:r w:rsidRPr="005766FA">
                                <w:rPr>
                                  <w:rStyle w:val="Hipervnculo"/>
                                  <w:b w:val="0"/>
                                  <w:bCs/>
                                  <w:sz w:val="24"/>
                                  <w:szCs w:val="24"/>
                                </w:rPr>
                                <w:t>https://ed.team/comunidad/ventajas-y-desventajas-de-la-busqueda-lineal</w:t>
                              </w:r>
                            </w:hyperlink>
                          </w:p>
                          <w:p w14:paraId="4232616F" w14:textId="001D1762" w:rsidR="005766FA" w:rsidRPr="005766FA" w:rsidRDefault="005766FA" w:rsidP="00615C1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20" w:history="1">
                              <w:r w:rsidRPr="005766FA">
                                <w:rPr>
                                  <w:rStyle w:val="Hipervnculo"/>
                                  <w:b w:val="0"/>
                                  <w:bCs/>
                                  <w:sz w:val="24"/>
                                  <w:szCs w:val="24"/>
                                </w:rPr>
                                <w:t>http://artemisa.unicauca.edu.co/~nediaz/EDDI/cap02.htm</w:t>
                              </w:r>
                            </w:hyperlink>
                          </w:p>
                          <w:p w14:paraId="76CA8563" w14:textId="6782A29D" w:rsidR="00615C17" w:rsidRPr="005766FA" w:rsidRDefault="005766FA" w:rsidP="00615C17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21" w:history="1">
                              <w:r w:rsidRPr="005766FA">
                                <w:rPr>
                                  <w:rStyle w:val="Hipervnculo"/>
                                  <w:b w:val="0"/>
                                  <w:bCs/>
                                  <w:sz w:val="24"/>
                                  <w:szCs w:val="24"/>
                                </w:rPr>
                                <w:t>https://pier.guillen.com.mx/algorithms/03-ordenacion/03.6-busqueda_lineal.htm</w:t>
                              </w:r>
                            </w:hyperlink>
                          </w:p>
                          <w:p w14:paraId="19A54B23" w14:textId="77777777" w:rsidR="005766FA" w:rsidRPr="00E97ABD" w:rsidRDefault="005766FA" w:rsidP="005766FA">
                            <w:pPr>
                              <w:pStyle w:val="Prrafodelista"/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</w:p>
                          <w:p w14:paraId="526C29B7" w14:textId="77777777" w:rsidR="00615C17" w:rsidRDefault="00615C17" w:rsidP="00615C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FCCB" id="Cuadro de texto 11" o:spid="_x0000_s1028" type="#_x0000_t202" style="position:absolute;margin-left:27.05pt;margin-top:.65pt;width:446pt;height:230.9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" fillcolor="#e0eff4 [663]" strokeweight=".5pt">
                <v:textbox>
                  <w:txbxContent>
                    <w:p w14:paraId="0B21F00A" w14:textId="77777777" w:rsidR="005766FA" w:rsidRDefault="005766FA" w:rsidP="00615C17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52D765AB" w14:textId="590E0D52" w:rsidR="00615C17" w:rsidRDefault="00615C17" w:rsidP="00615C17">
                      <w:pPr>
                        <w:jc w:val="center"/>
                        <w:rPr>
                          <w:rFonts w:cstheme="minorHAnsi"/>
                        </w:rPr>
                      </w:pPr>
                      <w:r w:rsidRPr="0055066B">
                        <w:rPr>
                          <w:rFonts w:cstheme="minorHAnsi"/>
                        </w:rPr>
                        <w:t>Bibliografía</w:t>
                      </w:r>
                    </w:p>
                    <w:p w14:paraId="2C643274" w14:textId="77777777" w:rsidR="00615C17" w:rsidRPr="0055066B" w:rsidRDefault="00615C17" w:rsidP="00615C17">
                      <w:pPr>
                        <w:jc w:val="center"/>
                        <w:rPr>
                          <w:rFonts w:cstheme="minorHAnsi"/>
                          <w:b w:val="0"/>
                        </w:rPr>
                      </w:pPr>
                    </w:p>
                    <w:p w14:paraId="12F7A4B1" w14:textId="496EE265" w:rsidR="005766FA" w:rsidRPr="005766FA" w:rsidRDefault="005766FA" w:rsidP="00615C17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="Times New Roman"/>
                          <w:b w:val="0"/>
                          <w:bCs/>
                          <w:color w:val="3592CF" w:themeColor="accent2"/>
                          <w:sz w:val="24"/>
                          <w:szCs w:val="24"/>
                        </w:rPr>
                      </w:pPr>
                      <w:hyperlink r:id="rId22" w:history="1">
                        <w:r w:rsidRPr="005766FA">
                          <w:rPr>
                            <w:rStyle w:val="Hipervnculo"/>
                            <w:b w:val="0"/>
                            <w:bCs/>
                            <w:sz w:val="24"/>
                            <w:szCs w:val="24"/>
                          </w:rPr>
                          <w:t>https://es.wikipedia.org/wiki/B%C3%BAsqueda_lineal</w:t>
                        </w:r>
                      </w:hyperlink>
                    </w:p>
                    <w:p w14:paraId="31A0C683" w14:textId="31535C95" w:rsidR="005766FA" w:rsidRPr="005766FA" w:rsidRDefault="005766FA" w:rsidP="00615C17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3" w:history="1">
                        <w:r w:rsidRPr="005766FA">
                          <w:rPr>
                            <w:rStyle w:val="Hipervnculo"/>
                            <w:rFonts w:cs="Times New Roman"/>
                            <w:b w:val="0"/>
                            <w:bCs/>
                            <w:sz w:val="24"/>
                            <w:szCs w:val="24"/>
                          </w:rPr>
                          <w:t>https://www.inf.utfsm.cl/~noell/IWI-131-p1/Tema8b.pdf</w:t>
                        </w:r>
                      </w:hyperlink>
                    </w:p>
                    <w:p w14:paraId="279ECCAC" w14:textId="7FC9B020" w:rsidR="005766FA" w:rsidRPr="005766FA" w:rsidRDefault="005766FA" w:rsidP="00615C17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4" w:history="1">
                        <w:r w:rsidRPr="005766FA">
                          <w:rPr>
                            <w:rStyle w:val="Hipervnculo"/>
                            <w:b w:val="0"/>
                            <w:bCs/>
                            <w:sz w:val="24"/>
                            <w:szCs w:val="24"/>
                          </w:rPr>
                          <w:t>https://ed.team/comunidad/ventajas-y-desventajas-de-la-busqueda-lineal</w:t>
                        </w:r>
                      </w:hyperlink>
                    </w:p>
                    <w:p w14:paraId="4232616F" w14:textId="001D1762" w:rsidR="005766FA" w:rsidRPr="005766FA" w:rsidRDefault="005766FA" w:rsidP="00615C17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5" w:history="1">
                        <w:r w:rsidRPr="005766FA">
                          <w:rPr>
                            <w:rStyle w:val="Hipervnculo"/>
                            <w:b w:val="0"/>
                            <w:bCs/>
                            <w:sz w:val="24"/>
                            <w:szCs w:val="24"/>
                          </w:rPr>
                          <w:t>http://artemisa.unicauca.edu.co/~nediaz/EDDI/cap02.htm</w:t>
                        </w:r>
                      </w:hyperlink>
                    </w:p>
                    <w:p w14:paraId="76CA8563" w14:textId="6782A29D" w:rsidR="00615C17" w:rsidRPr="005766FA" w:rsidRDefault="005766FA" w:rsidP="00615C17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6" w:history="1">
                        <w:r w:rsidRPr="005766FA">
                          <w:rPr>
                            <w:rStyle w:val="Hipervnculo"/>
                            <w:b w:val="0"/>
                            <w:bCs/>
                            <w:sz w:val="24"/>
                            <w:szCs w:val="24"/>
                          </w:rPr>
                          <w:t>https://pier.guillen.com.mx/algorithms/03-ordenacion/03.6-busqueda_lineal.htm</w:t>
                        </w:r>
                      </w:hyperlink>
                    </w:p>
                    <w:p w14:paraId="19A54B23" w14:textId="77777777" w:rsidR="005766FA" w:rsidRPr="00E97ABD" w:rsidRDefault="005766FA" w:rsidP="005766FA">
                      <w:pPr>
                        <w:pStyle w:val="Prrafodelista"/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</w:p>
                    <w:p w14:paraId="526C29B7" w14:textId="77777777" w:rsidR="00615C17" w:rsidRDefault="00615C17" w:rsidP="00615C17"/>
                  </w:txbxContent>
                </v:textbox>
                <w10:wrap anchorx="margin"/>
              </v:shape>
            </w:pict>
          </mc:Fallback>
        </mc:AlternateContent>
      </w:r>
    </w:p>
    <w:p w14:paraId="0E697677" w14:textId="7EF27D42" w:rsidR="00DD5C29" w:rsidRPr="00615C17" w:rsidRDefault="00DD5C29" w:rsidP="00DD5C29">
      <w:pPr>
        <w:rPr>
          <w:rFonts w:cstheme="minorHAnsi"/>
        </w:rPr>
      </w:pPr>
    </w:p>
    <w:p w14:paraId="37BC3880" w14:textId="37401FDE" w:rsidR="00DD5C29" w:rsidRPr="00615C17" w:rsidRDefault="00DD5C29" w:rsidP="00DD5C29">
      <w:pPr>
        <w:rPr>
          <w:rFonts w:cstheme="minorHAnsi"/>
        </w:rPr>
      </w:pPr>
    </w:p>
    <w:p w14:paraId="3512D20A" w14:textId="2E109F6D" w:rsidR="00DD5C29" w:rsidRPr="00615C17" w:rsidRDefault="00DD5C29" w:rsidP="00DD5C29">
      <w:pPr>
        <w:rPr>
          <w:rFonts w:cstheme="minorHAnsi"/>
        </w:rPr>
      </w:pPr>
    </w:p>
    <w:p w14:paraId="4EC0F19D" w14:textId="180CCEF4" w:rsidR="00DD5C29" w:rsidRPr="00615C17" w:rsidRDefault="00DD5C29" w:rsidP="00DD5C29">
      <w:pPr>
        <w:rPr>
          <w:rFonts w:cstheme="minorHAnsi"/>
        </w:rPr>
      </w:pPr>
    </w:p>
    <w:p w14:paraId="76181378" w14:textId="28BF0E2B" w:rsidR="00DD5C29" w:rsidRPr="00615C17" w:rsidRDefault="00DD5C29" w:rsidP="00DD5C29">
      <w:pPr>
        <w:rPr>
          <w:rFonts w:cstheme="minorHAnsi"/>
        </w:rPr>
      </w:pPr>
    </w:p>
    <w:sectPr w:rsidR="00DD5C29" w:rsidRPr="00615C17" w:rsidSect="00A50784">
      <w:headerReference w:type="default" r:id="rId27"/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453FC" w14:textId="77777777" w:rsidR="009A5A58" w:rsidRDefault="009A5A58">
      <w:r>
        <w:separator/>
      </w:r>
    </w:p>
    <w:p w14:paraId="6AE69687" w14:textId="77777777" w:rsidR="009A5A58" w:rsidRDefault="009A5A58"/>
  </w:endnote>
  <w:endnote w:type="continuationSeparator" w:id="0">
    <w:p w14:paraId="7889B0AA" w14:textId="77777777" w:rsidR="009A5A58" w:rsidRDefault="009A5A58">
      <w:r>
        <w:continuationSeparator/>
      </w:r>
    </w:p>
    <w:p w14:paraId="554B6D2E" w14:textId="77777777" w:rsidR="009A5A58" w:rsidRDefault="009A5A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8BF2C" w14:textId="77777777" w:rsidR="009A5A58" w:rsidRDefault="009A5A58">
      <w:r>
        <w:separator/>
      </w:r>
    </w:p>
    <w:p w14:paraId="6B3AC04A" w14:textId="77777777" w:rsidR="009A5A58" w:rsidRDefault="009A5A58"/>
  </w:footnote>
  <w:footnote w:type="continuationSeparator" w:id="0">
    <w:p w14:paraId="57351780" w14:textId="77777777" w:rsidR="009A5A58" w:rsidRDefault="009A5A58">
      <w:r>
        <w:continuationSeparator/>
      </w:r>
    </w:p>
    <w:p w14:paraId="2AD3642A" w14:textId="77777777" w:rsidR="009A5A58" w:rsidRDefault="009A5A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A048C"/>
    <w:multiLevelType w:val="hybridMultilevel"/>
    <w:tmpl w:val="3E98CE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366B6"/>
    <w:multiLevelType w:val="hybridMultilevel"/>
    <w:tmpl w:val="DEE20C06"/>
    <w:lvl w:ilvl="0" w:tplc="ACB88236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9743FC"/>
    <w:multiLevelType w:val="hybridMultilevel"/>
    <w:tmpl w:val="9B1E3F70"/>
    <w:lvl w:ilvl="0" w:tplc="ACB88236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C40ED1"/>
    <w:multiLevelType w:val="hybridMultilevel"/>
    <w:tmpl w:val="1CCE87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E39FC"/>
    <w:multiLevelType w:val="hybridMultilevel"/>
    <w:tmpl w:val="4C8623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9"/>
  </w:num>
  <w:num w:numId="5">
    <w:abstractNumId w:val="3"/>
  </w:num>
  <w:num w:numId="6">
    <w:abstractNumId w:val="6"/>
  </w:num>
  <w:num w:numId="7">
    <w:abstractNumId w:val="7"/>
  </w:num>
  <w:num w:numId="8">
    <w:abstractNumId w:val="15"/>
  </w:num>
  <w:num w:numId="9">
    <w:abstractNumId w:val="14"/>
  </w:num>
  <w:num w:numId="10">
    <w:abstractNumId w:val="5"/>
  </w:num>
  <w:num w:numId="11">
    <w:abstractNumId w:val="2"/>
  </w:num>
  <w:num w:numId="12">
    <w:abstractNumId w:val="12"/>
  </w:num>
  <w:num w:numId="13">
    <w:abstractNumId w:val="8"/>
  </w:num>
  <w:num w:numId="14">
    <w:abstractNumId w:val="10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5"/>
    <w:rsid w:val="0002482E"/>
    <w:rsid w:val="00050324"/>
    <w:rsid w:val="000747A0"/>
    <w:rsid w:val="000A0150"/>
    <w:rsid w:val="000D1745"/>
    <w:rsid w:val="000E63C9"/>
    <w:rsid w:val="00130E9D"/>
    <w:rsid w:val="001369F7"/>
    <w:rsid w:val="00140835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6A86"/>
    <w:rsid w:val="00523E9B"/>
    <w:rsid w:val="005275F6"/>
    <w:rsid w:val="0055066B"/>
    <w:rsid w:val="00572102"/>
    <w:rsid w:val="005766FA"/>
    <w:rsid w:val="005F1BB0"/>
    <w:rsid w:val="00615C17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A5A58"/>
    <w:rsid w:val="009C7720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D7A0D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66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766F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s://www.inf.utfsm.cl/~noell/IWI-131-p1/Tema8b.pdf" TargetMode="External"/><Relationship Id="rId26" Type="http://schemas.openxmlformats.org/officeDocument/2006/relationships/hyperlink" Target="https://pier.guillen.com.mx/algorithms/03-ordenacion/03.6-busqueda_lineal.htm%20de-sentencias-switch-en-j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ier.guillen.com.mx/algorithms/03-ordenacion/03.6-busqueda_lineal.htm%20de-sentencias-switch-en-j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s.wikipedia.org/wiki/B%C3%BAsqueda_lineal" TargetMode="External"/><Relationship Id="rId25" Type="http://schemas.openxmlformats.org/officeDocument/2006/relationships/hyperlink" Target="http://artemisa.unicauca.edu.co/~nediaz/EDDI/cap02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artemisa.unicauca.edu.co/~nediaz/EDDI/cap02.ht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d.team/comunidad/ventajas-y-desventajas-de-la-busqueda-line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inf.utfsm.cl/~noell/IWI-131-p1/Tema8b.pdf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poesiabinaria.net/algoritmos/" TargetMode="External"/><Relationship Id="rId19" Type="http://schemas.openxmlformats.org/officeDocument/2006/relationships/hyperlink" Target="https://ed.team/comunidad/ventajas-y-desventajas-de-la-busqueda-line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hyperlink" Target="https://es.wikipedia.org/wiki/B%C3%BAsqueda_lineal" TargetMode="External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61FB5-7396-4111-9AE7-1CA44BE9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182</TotalTime>
  <Pages>6</Pages>
  <Words>194</Words>
  <Characters>1070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Alejandro Calderón</cp:lastModifiedBy>
  <cp:revision>8</cp:revision>
  <cp:lastPrinted>2006-08-01T17:47:00Z</cp:lastPrinted>
  <dcterms:created xsi:type="dcterms:W3CDTF">2024-04-18T22:36:00Z</dcterms:created>
  <dcterms:modified xsi:type="dcterms:W3CDTF">2024-06-23T01:00:00Z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