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Pr="00746A0D" w:rsidRDefault="00921E5F" w:rsidP="00BD7A0D">
                            <w:pPr>
                              <w:jc w:val="center"/>
                              <w:rPr>
                                <w:noProof/>
                                <w:color w:val="auto"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476C129C" w:rsidR="00A0244B" w:rsidRPr="00746A0D" w:rsidRDefault="00A0244B" w:rsidP="00BD7A0D">
                            <w:pPr>
                              <w:jc w:val="center"/>
                              <w:rPr>
                                <w:noProof/>
                                <w:color w:val="auto"/>
                                <w:sz w:val="52"/>
                                <w:szCs w:val="52"/>
                              </w:rPr>
                            </w:pPr>
                            <w:r w:rsidRPr="00746A0D">
                              <w:rPr>
                                <w:noProof/>
                                <w:color w:val="auto"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C0323F" w:rsidRPr="00746A0D">
                              <w:rPr>
                                <w:noProof/>
                                <w:color w:val="auto"/>
                                <w:sz w:val="52"/>
                                <w:szCs w:val="52"/>
                                <w:lang w:val="es-EC"/>
                              </w:rPr>
                              <w:t>ARREGLOS UNIDIMENSIONALES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  <w:lang w:val="en-US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57D4D894" w14:textId="5F78B9BD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99E2D40" w14:textId="785B0E86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Jacson Antonio Narváez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Pr="00746A0D" w:rsidRDefault="00921E5F" w:rsidP="00BD7A0D">
                      <w:pPr>
                        <w:jc w:val="center"/>
                        <w:rPr>
                          <w:noProof/>
                          <w:color w:val="auto"/>
                          <w:sz w:val="52"/>
                          <w:szCs w:val="52"/>
                        </w:rPr>
                      </w:pPr>
                    </w:p>
                    <w:p w14:paraId="32294CAD" w14:textId="476C129C" w:rsidR="00A0244B" w:rsidRPr="00746A0D" w:rsidRDefault="00A0244B" w:rsidP="00BD7A0D">
                      <w:pPr>
                        <w:jc w:val="center"/>
                        <w:rPr>
                          <w:noProof/>
                          <w:color w:val="auto"/>
                          <w:sz w:val="52"/>
                          <w:szCs w:val="52"/>
                        </w:rPr>
                      </w:pPr>
                      <w:r w:rsidRPr="00746A0D">
                        <w:rPr>
                          <w:noProof/>
                          <w:color w:val="auto"/>
                          <w:sz w:val="52"/>
                          <w:szCs w:val="52"/>
                        </w:rPr>
                        <w:t xml:space="preserve">TEMA: </w:t>
                      </w:r>
                      <w:r w:rsidR="00C0323F" w:rsidRPr="00746A0D">
                        <w:rPr>
                          <w:noProof/>
                          <w:color w:val="auto"/>
                          <w:sz w:val="52"/>
                          <w:szCs w:val="52"/>
                          <w:lang w:val="es-EC"/>
                        </w:rPr>
                        <w:t>ARREGLOS UNIDIMENSIONALES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  <w:lang w:val="en-US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57D4D894" w14:textId="5F78B9BD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99E2D40" w14:textId="785B0E86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Jacson Antonio Narváez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" stroked="f" strokeweight=".5pt">
                <v:fill r:id="rId13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30508696" w:rsidR="002B4241" w:rsidRDefault="002B4241" w:rsidP="002B4241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10F5EF69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423660" cy="1325880"/>
                <wp:effectExtent l="0" t="0" r="1524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3258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532D" w14:textId="64859D2C" w:rsidR="002B4241" w:rsidRPr="002B4241" w:rsidRDefault="002B4241" w:rsidP="002B4241">
                            <w:pPr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3C31101A" w14:textId="0E2853B4" w:rsidR="002B4241" w:rsidRPr="00C0323F" w:rsidRDefault="00C0323F" w:rsidP="00C0323F">
                            <w:pPr>
                              <w:rPr>
                                <w:rFonts w:cstheme="minorHAnsi"/>
                                <w:b w:val="0"/>
                                <w:color w:val="0F0D29" w:themeColor="text1"/>
                              </w:rPr>
                            </w:pPr>
                            <w:r w:rsidRPr="00C0323F">
                              <w:rPr>
                                <w:rFonts w:cstheme="minorHAnsi"/>
                                <w:b w:val="0"/>
                                <w:color w:val="0F0D29" w:themeColor="text1"/>
                                <w:lang w:val="es-ES_tradnl"/>
                              </w:rPr>
                              <w:t>En una tienda se desea conocer el salario de n trabajadores y guardarlos en el arreglo A, y en el arreglo B ingresar las comisiones, imprimir el sueldo que le corresponde a cada trabajador.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FC2842" id="Cuadro de texto 2" o:spid="_x0000_s1028" type="#_x0000_t202" style="position:absolute;margin-left:0;margin-top:25.05pt;width:505.8pt;height:104.4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" fillcolor="#f2f2f2 [3052]" strokecolor="#aeaaaa [2414]">
                <v:textbox>
                  <w:txbxContent>
                    <w:p w14:paraId="4ADE532D" w14:textId="64859D2C" w:rsidR="002B4241" w:rsidRPr="002B4241" w:rsidRDefault="002B4241" w:rsidP="002B4241">
                      <w:pPr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3C31101A" w14:textId="0E2853B4" w:rsidR="002B4241" w:rsidRPr="00C0323F" w:rsidRDefault="00C0323F" w:rsidP="00C0323F">
                      <w:pPr>
                        <w:rPr>
                          <w:rFonts w:cstheme="minorHAnsi"/>
                          <w:b w:val="0"/>
                          <w:color w:val="0F0D29" w:themeColor="text1"/>
                        </w:rPr>
                      </w:pPr>
                      <w:r w:rsidRPr="00C0323F">
                        <w:rPr>
                          <w:rFonts w:cstheme="minorHAnsi"/>
                          <w:b w:val="0"/>
                          <w:color w:val="0F0D29" w:themeColor="text1"/>
                          <w:lang w:val="es-ES_tradnl"/>
                        </w:rPr>
                        <w:t>En una tienda se desea conocer el salario de n trabajadores y guardarlos en el arreglo A, y en el arreglo B ingresar las comisiones, imprimir el sueldo que le corresponde a cada trabajador.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1745">
        <w:rPr>
          <w:rFonts w:cs="Times New Roman"/>
          <w:color w:val="auto"/>
        </w:rPr>
        <w:t>PROBLEMA 1</w:t>
      </w:r>
      <w:r w:rsidR="00AF1F58">
        <w:rPr>
          <w:rFonts w:cs="Times New Roman"/>
          <w:color w:val="auto"/>
        </w:rPr>
        <w:t xml:space="preserve"> </w:t>
      </w:r>
    </w:p>
    <w:p w14:paraId="2D99E056" w14:textId="712CCA9D" w:rsidR="002B4241" w:rsidRPr="00E97ABD" w:rsidRDefault="002B4241" w:rsidP="002B4241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28000E78" w14:textId="77777777" w:rsidR="00F41E60" w:rsidRDefault="00C0323F" w:rsidP="00F41E60">
      <w:pPr>
        <w:rPr>
          <w:rFonts w:cs="Times New Roman"/>
          <w:color w:val="auto"/>
          <w:szCs w:val="28"/>
        </w:rPr>
      </w:pPr>
      <w:r w:rsidRPr="00C0323F">
        <w:rPr>
          <w:rFonts w:cs="Times New Roman"/>
          <w:color w:val="auto"/>
          <w:szCs w:val="28"/>
        </w:rPr>
        <w:t>Diagrama de flujo</w:t>
      </w:r>
    </w:p>
    <w:p w14:paraId="55BCE003" w14:textId="69B6E1C4" w:rsidR="004D3B51" w:rsidRPr="00F41E60" w:rsidRDefault="00F41E60" w:rsidP="00F41E60">
      <w:pPr>
        <w:jc w:val="center"/>
        <w:rPr>
          <w:rFonts w:cs="Times New Roman"/>
          <w:color w:val="auto"/>
          <w:szCs w:val="28"/>
        </w:rPr>
      </w:pPr>
      <w:r w:rsidRPr="00F41E60">
        <w:rPr>
          <w:noProof/>
          <w:lang w:val="en-US"/>
        </w:rPr>
        <w:drawing>
          <wp:inline distT="0" distB="0" distL="0" distR="0" wp14:anchorId="36E4F734" wp14:editId="4FB66077">
            <wp:extent cx="3905794" cy="6870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41" b="2641"/>
                    <a:stretch/>
                  </pic:blipFill>
                  <pic:spPr bwMode="auto">
                    <a:xfrm>
                      <a:off x="0" y="0"/>
                      <a:ext cx="3918151" cy="689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99333" w14:textId="77777777" w:rsidR="00F41E60" w:rsidRDefault="00F41E60" w:rsidP="0055066B">
      <w:pPr>
        <w:rPr>
          <w:rFonts w:cstheme="minorHAnsi"/>
          <w:color w:val="auto"/>
        </w:rPr>
      </w:pPr>
    </w:p>
    <w:p w14:paraId="0FF4A256" w14:textId="44B0FE9E" w:rsidR="00C0323F" w:rsidRDefault="00C0323F" w:rsidP="0055066B">
      <w:pPr>
        <w:rPr>
          <w:rFonts w:cstheme="minorHAnsi"/>
          <w:color w:val="auto"/>
        </w:rPr>
      </w:pPr>
      <w:r w:rsidRPr="00C0323F">
        <w:rPr>
          <w:rFonts w:cstheme="minorHAnsi"/>
          <w:color w:val="auto"/>
        </w:rPr>
        <w:lastRenderedPageBreak/>
        <w:t>Codificación en C</w:t>
      </w:r>
      <w:r w:rsidR="004D3B51">
        <w:rPr>
          <w:rFonts w:cstheme="minorHAnsi"/>
          <w:color w:val="auto"/>
        </w:rPr>
        <w:t>++</w:t>
      </w:r>
    </w:p>
    <w:p w14:paraId="5524CD3D" w14:textId="77777777" w:rsidR="00F41E60" w:rsidRDefault="00F41E60" w:rsidP="0055066B">
      <w:pPr>
        <w:rPr>
          <w:rFonts w:cstheme="minorHAnsi"/>
          <w:color w:val="auto"/>
        </w:rPr>
      </w:pPr>
    </w:p>
    <w:p w14:paraId="6F47A302" w14:textId="77777777" w:rsidR="00013F3D" w:rsidRPr="00F41E60" w:rsidRDefault="00013F3D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</w:pPr>
    </w:p>
    <w:p w14:paraId="183D6958" w14:textId="33200AB5" w:rsidR="00C0323F" w:rsidRPr="00F41E60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#</w:t>
      </w:r>
      <w:proofErr w:type="spellStart"/>
      <w:r w:rsidRPr="00F41E60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include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&lt;</w:t>
      </w:r>
      <w:proofErr w:type="spellStart"/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stdio.h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&gt;</w:t>
      </w:r>
    </w:p>
    <w:p w14:paraId="06FF1423" w14:textId="77777777" w:rsidR="00C0323F" w:rsidRPr="00F41E60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02B43AEA" w14:textId="77777777" w:rsidR="00C0323F" w:rsidRPr="00F41E60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proofErr w:type="spellStart"/>
      <w:r w:rsidRPr="00F41E60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</w:rPr>
        <w:t>int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proofErr w:type="spellStart"/>
      <w:proofErr w:type="gramStart"/>
      <w:r w:rsidRPr="00F41E60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main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 {</w:t>
      </w:r>
    </w:p>
    <w:p w14:paraId="5744DF53" w14:textId="77777777" w:rsidR="00C0323F" w:rsidRPr="00F41E60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r w:rsidRPr="00F41E60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</w:rPr>
        <w:t>int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n;</w:t>
      </w:r>
    </w:p>
    <w:p w14:paraId="74336655" w14:textId="37F7A06E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72E9BC3E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"Ingrese el número de trabajadores: 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);</w:t>
      </w:r>
    </w:p>
    <w:p w14:paraId="0BE78FFC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scanf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%d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&amp;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n);</w:t>
      </w:r>
    </w:p>
    <w:p w14:paraId="7AF8DC9F" w14:textId="0E629268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3834B4E0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r w:rsidRPr="00C0323F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</w:rPr>
        <w:t>float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A[n], B[n], sueldo[n];</w:t>
      </w:r>
    </w:p>
    <w:p w14:paraId="348F48DC" w14:textId="5C5D5BF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77EAFF4D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for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(</w:t>
      </w:r>
      <w:proofErr w:type="spellStart"/>
      <w:r w:rsidRPr="00C0323F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  <w:lang w:val="en-US"/>
        </w:rPr>
        <w:t>int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=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;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&lt;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n;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++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) {</w:t>
      </w:r>
    </w:p>
    <w:p w14:paraId="0D5135F2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"Ingrese el salario del trabajador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%d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: 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i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+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);</w:t>
      </w:r>
    </w:p>
    <w:p w14:paraId="7F8F39E3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scanf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%f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&amp;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A[i]);</w:t>
      </w:r>
    </w:p>
    <w:p w14:paraId="34ACA36A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"Ingrese la comisión del trabajador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%d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: 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i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+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);</w:t>
      </w:r>
    </w:p>
    <w:p w14:paraId="5E05ED5A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scanf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%f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&amp;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B[i]);</w:t>
      </w:r>
    </w:p>
    <w:p w14:paraId="638F3B7F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sueldo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[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]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=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A[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]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+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B[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];</w:t>
      </w:r>
    </w:p>
    <w:p w14:paraId="08EA741F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}</w:t>
      </w:r>
    </w:p>
    <w:p w14:paraId="25757BD7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12E10F95" w14:textId="77777777" w:rsidR="00C0323F" w:rsidRPr="00F41E60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u w:val="single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\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n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Sueldos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 totales de los trabajadores: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\n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);</w:t>
      </w:r>
      <w:bookmarkStart w:id="0" w:name="_GoBack"/>
      <w:bookmarkEnd w:id="0"/>
    </w:p>
    <w:p w14:paraId="5F1F90DB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for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(</w:t>
      </w:r>
      <w:proofErr w:type="spellStart"/>
      <w:r w:rsidRPr="00C0323F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  <w:lang w:val="en-US"/>
        </w:rPr>
        <w:t>int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=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;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&lt;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n; </w:t>
      </w:r>
      <w:proofErr w:type="spellStart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++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) {</w:t>
      </w:r>
    </w:p>
    <w:p w14:paraId="59051792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C0323F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"Trabajador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%d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: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%.2f\n</w:t>
      </w:r>
      <w:r w:rsidRPr="00C0323F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i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+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, sueldo[i]);</w:t>
      </w:r>
    </w:p>
    <w:p w14:paraId="3366191A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}</w:t>
      </w:r>
    </w:p>
    <w:p w14:paraId="6EDDC4D9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</w:p>
    <w:p w14:paraId="4CD5A0D5" w14:textId="77777777" w:rsidR="00C0323F" w:rsidRP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</w:t>
      </w:r>
      <w:r w:rsidRPr="00C0323F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return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C0323F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;</w:t>
      </w:r>
    </w:p>
    <w:p w14:paraId="3A87E9B7" w14:textId="2A457B17" w:rsidR="00C0323F" w:rsidRDefault="00C0323F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C0323F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}</w:t>
      </w:r>
    </w:p>
    <w:p w14:paraId="468FE278" w14:textId="77777777" w:rsidR="00013F3D" w:rsidRPr="00C0323F" w:rsidRDefault="00013F3D" w:rsidP="00C0323F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</w:p>
    <w:p w14:paraId="7BF3C236" w14:textId="516E9AA9" w:rsidR="00C0323F" w:rsidRDefault="00C0323F" w:rsidP="0055066B">
      <w:pPr>
        <w:rPr>
          <w:rFonts w:cstheme="minorHAnsi"/>
          <w:color w:val="auto"/>
        </w:rPr>
      </w:pPr>
    </w:p>
    <w:p w14:paraId="1B3027C7" w14:textId="5E13E0FA" w:rsidR="00C0323F" w:rsidRDefault="00C0323F" w:rsidP="0055066B">
      <w:pPr>
        <w:rPr>
          <w:rFonts w:cstheme="minorHAnsi"/>
          <w:color w:val="auto"/>
        </w:rPr>
      </w:pPr>
    </w:p>
    <w:p w14:paraId="3BAABA2D" w14:textId="77777777" w:rsidR="004D3B51" w:rsidRPr="00C0323F" w:rsidRDefault="004D3B51" w:rsidP="0055066B">
      <w:pPr>
        <w:rPr>
          <w:rFonts w:cstheme="minorHAnsi"/>
          <w:color w:val="auto"/>
        </w:rPr>
      </w:pPr>
    </w:p>
    <w:p w14:paraId="2CC2BAC5" w14:textId="77777777" w:rsidR="00F41E60" w:rsidRDefault="00F41E60">
      <w:pPr>
        <w:spacing w:after="200"/>
        <w:rPr>
          <w:rFonts w:cstheme="minorHAnsi"/>
          <w:color w:val="auto"/>
        </w:rPr>
      </w:pPr>
      <w:r>
        <w:rPr>
          <w:rFonts w:cstheme="minorHAnsi"/>
          <w:color w:val="auto"/>
        </w:rPr>
        <w:br w:type="page"/>
      </w:r>
    </w:p>
    <w:p w14:paraId="0E5FFFC4" w14:textId="7FE26ED4" w:rsidR="00C0323F" w:rsidRDefault="00C0323F" w:rsidP="0055066B">
      <w:pPr>
        <w:rPr>
          <w:rFonts w:cstheme="minorHAnsi"/>
          <w:color w:val="auto"/>
        </w:rPr>
      </w:pPr>
      <w:r w:rsidRPr="00C0323F">
        <w:rPr>
          <w:rFonts w:cstheme="minorHAnsi"/>
          <w:color w:val="auto"/>
        </w:rPr>
        <w:lastRenderedPageBreak/>
        <w:t>Prueba de escritorio</w:t>
      </w:r>
    </w:p>
    <w:p w14:paraId="1F5A8E95" w14:textId="77777777" w:rsidR="00013F3D" w:rsidRDefault="00013F3D" w:rsidP="0055066B">
      <w:pPr>
        <w:rPr>
          <w:rFonts w:cstheme="minorHAnsi"/>
          <w:color w:val="auto"/>
        </w:rPr>
      </w:pPr>
    </w:p>
    <w:p w14:paraId="140AAF49" w14:textId="69979AB2" w:rsidR="00C0323F" w:rsidRDefault="001359CA" w:rsidP="0055066B">
      <w:pPr>
        <w:rPr>
          <w:rFonts w:cstheme="minorHAnsi"/>
          <w:color w:val="auto"/>
        </w:rPr>
      </w:pPr>
      <w:r w:rsidRPr="001359CA">
        <w:rPr>
          <w:rFonts w:cstheme="minorHAnsi"/>
          <w:noProof/>
          <w:color w:val="auto"/>
          <w:lang w:val="en-US"/>
        </w:rPr>
        <w:drawing>
          <wp:inline distT="0" distB="0" distL="0" distR="0" wp14:anchorId="781682C4" wp14:editId="6E437CFA">
            <wp:extent cx="6400800" cy="645010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89"/>
                    <a:stretch/>
                  </pic:blipFill>
                  <pic:spPr bwMode="auto">
                    <a:xfrm>
                      <a:off x="0" y="0"/>
                      <a:ext cx="6411309" cy="646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738F" w14:textId="77777777" w:rsidR="00C0323F" w:rsidRPr="00C0323F" w:rsidRDefault="00C0323F" w:rsidP="0055066B">
      <w:pPr>
        <w:rPr>
          <w:rFonts w:cstheme="minorHAnsi"/>
          <w:color w:val="auto"/>
        </w:rPr>
      </w:pPr>
    </w:p>
    <w:p w14:paraId="600617FF" w14:textId="77777777" w:rsidR="001359CA" w:rsidRDefault="001359CA">
      <w:pPr>
        <w:spacing w:after="200"/>
        <w:rPr>
          <w:rFonts w:cstheme="minorHAnsi"/>
          <w:color w:val="auto"/>
        </w:rPr>
      </w:pPr>
      <w:r>
        <w:rPr>
          <w:rFonts w:cstheme="minorHAnsi"/>
          <w:color w:val="auto"/>
        </w:rPr>
        <w:br w:type="page"/>
      </w:r>
    </w:p>
    <w:p w14:paraId="142D017A" w14:textId="64D37AFC" w:rsidR="00C0323F" w:rsidRDefault="00C0323F" w:rsidP="0055066B">
      <w:pPr>
        <w:rPr>
          <w:rFonts w:cstheme="minorHAnsi"/>
          <w:color w:val="auto"/>
        </w:rPr>
      </w:pPr>
      <w:r w:rsidRPr="00C0323F">
        <w:rPr>
          <w:rFonts w:cstheme="minorHAnsi"/>
          <w:color w:val="auto"/>
        </w:rPr>
        <w:lastRenderedPageBreak/>
        <w:t>Ejecución del código</w:t>
      </w:r>
    </w:p>
    <w:p w14:paraId="2021FE39" w14:textId="77777777" w:rsidR="001359CA" w:rsidRDefault="001359CA" w:rsidP="0055066B">
      <w:pPr>
        <w:rPr>
          <w:rFonts w:cstheme="minorHAnsi"/>
          <w:color w:val="auto"/>
        </w:rPr>
      </w:pPr>
    </w:p>
    <w:p w14:paraId="46DE3136" w14:textId="77777777" w:rsid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</w:pPr>
    </w:p>
    <w:p w14:paraId="5475F6DC" w14:textId="18EFE984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número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trabajadores: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3</w:t>
      </w:r>
    </w:p>
    <w:p w14:paraId="4C8C3BF9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salario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1: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1000</w:t>
      </w:r>
    </w:p>
    <w:p w14:paraId="3AE5A86F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comisión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1: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200</w:t>
      </w:r>
    </w:p>
    <w:p w14:paraId="177B7029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salario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2: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1200</w:t>
      </w:r>
    </w:p>
    <w:p w14:paraId="758A9375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comisión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2: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150</w:t>
      </w:r>
    </w:p>
    <w:p w14:paraId="6047E30B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salario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3: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1100</w:t>
      </w:r>
    </w:p>
    <w:p w14:paraId="40DDFA6F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comisión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del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3: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300</w:t>
      </w:r>
    </w:p>
    <w:p w14:paraId="1EDD3B35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283533A7" w14:textId="77777777" w:rsidR="00013F3D" w:rsidRPr="00013F3D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013F3D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Sueldos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totales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de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los</w:t>
      </w:r>
      <w:r w:rsidRPr="00013F3D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013F3D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trabajadores:</w:t>
      </w:r>
    </w:p>
    <w:p w14:paraId="1C0B4784" w14:textId="77777777" w:rsidR="00013F3D" w:rsidRPr="00F41E60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Trabajador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1: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1200.00</w:t>
      </w:r>
    </w:p>
    <w:p w14:paraId="77C34F1E" w14:textId="77777777" w:rsidR="00013F3D" w:rsidRPr="00F41E60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Trabajador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2: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1350.00</w:t>
      </w:r>
    </w:p>
    <w:p w14:paraId="1ABF2CA2" w14:textId="5512D0AA" w:rsidR="00013F3D" w:rsidRPr="00F41E60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Trabajador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3: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1400.00</w:t>
      </w:r>
    </w:p>
    <w:p w14:paraId="4DDBE0C0" w14:textId="77777777" w:rsidR="00013F3D" w:rsidRPr="00F41E60" w:rsidRDefault="00013F3D" w:rsidP="00013F3D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32280D0F" w14:textId="4589D549" w:rsidR="00013F3D" w:rsidRDefault="00013F3D" w:rsidP="0055066B">
      <w:pPr>
        <w:rPr>
          <w:rFonts w:cstheme="minorHAnsi"/>
          <w:color w:val="auto"/>
        </w:rPr>
      </w:pPr>
    </w:p>
    <w:p w14:paraId="510AC773" w14:textId="77777777" w:rsidR="001359CA" w:rsidRDefault="001359CA">
      <w:pPr>
        <w:spacing w:after="200"/>
        <w:rPr>
          <w:rFonts w:cs="Times New Roman"/>
          <w:color w:val="auto"/>
        </w:rPr>
      </w:pPr>
      <w:r>
        <w:rPr>
          <w:rFonts w:cs="Times New Roman"/>
          <w:color w:val="auto"/>
        </w:rPr>
        <w:br w:type="page"/>
      </w:r>
    </w:p>
    <w:p w14:paraId="55311E18" w14:textId="65C48C88" w:rsidR="001359CA" w:rsidRDefault="001359CA" w:rsidP="001359CA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85C551C" wp14:editId="4824EEC2">
                <wp:simplePos x="0" y="0"/>
                <wp:positionH relativeFrom="margin">
                  <wp:align>left</wp:align>
                </wp:positionH>
                <wp:positionV relativeFrom="paragraph">
                  <wp:posOffset>321310</wp:posOffset>
                </wp:positionV>
                <wp:extent cx="6423660" cy="1109345"/>
                <wp:effectExtent l="0" t="0" r="15240" b="1460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1093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147A" w14:textId="77777777" w:rsidR="001359CA" w:rsidRPr="002B4241" w:rsidRDefault="001359CA" w:rsidP="001359CA">
                            <w:pPr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32B37ED0" w14:textId="399B6494" w:rsidR="001359CA" w:rsidRPr="00C0323F" w:rsidRDefault="001359CA" w:rsidP="001359CA">
                            <w:pPr>
                              <w:rPr>
                                <w:rFonts w:cstheme="minorHAnsi"/>
                                <w:b w:val="0"/>
                                <w:color w:val="0F0D29" w:themeColor="text1"/>
                              </w:rPr>
                            </w:pPr>
                            <w:r w:rsidRPr="001359CA">
                              <w:rPr>
                                <w:rFonts w:cstheme="minorHAnsi"/>
                                <w:b w:val="0"/>
                                <w:color w:val="0F0D29" w:themeColor="text1"/>
                                <w:lang w:val="es-ES_tradnl"/>
                              </w:rPr>
                              <w:t>Ingresar en un arreglo de tipo entero 10 elementos y determinar en qué posiciones y que números se encuentran los números pares.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5C551C" id="_x0000_s1029" type="#_x0000_t202" style="position:absolute;margin-left:0;margin-top:25.3pt;width:505.8pt;height:87.3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" fillcolor="#f2f2f2 [3052]" strokecolor="#aeaaaa [2414]">
                <v:textbox>
                  <w:txbxContent>
                    <w:p w14:paraId="5399147A" w14:textId="77777777" w:rsidR="001359CA" w:rsidRPr="002B4241" w:rsidRDefault="001359CA" w:rsidP="001359CA">
                      <w:pPr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32B37ED0" w14:textId="399B6494" w:rsidR="001359CA" w:rsidRPr="00C0323F" w:rsidRDefault="001359CA" w:rsidP="001359CA">
                      <w:pPr>
                        <w:rPr>
                          <w:rFonts w:cstheme="minorHAnsi"/>
                          <w:b w:val="0"/>
                          <w:color w:val="0F0D29" w:themeColor="text1"/>
                        </w:rPr>
                      </w:pPr>
                      <w:r w:rsidRPr="001359CA">
                        <w:rPr>
                          <w:rFonts w:cstheme="minorHAnsi"/>
                          <w:b w:val="0"/>
                          <w:color w:val="0F0D29" w:themeColor="text1"/>
                          <w:lang w:val="es-ES_tradnl"/>
                        </w:rPr>
                        <w:t>Ingresar en un arreglo de tipo entero 10 elementos y determinar en qué posiciones y que números se encuentran los números pares.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Times New Roman"/>
          <w:color w:val="auto"/>
        </w:rPr>
        <w:t>PROBLEMA 2</w:t>
      </w:r>
    </w:p>
    <w:p w14:paraId="53C82D61" w14:textId="33B5AE53" w:rsidR="00013F3D" w:rsidRPr="00C0323F" w:rsidRDefault="00013F3D" w:rsidP="0055066B">
      <w:pPr>
        <w:rPr>
          <w:rFonts w:cstheme="minorHAnsi"/>
          <w:color w:val="auto"/>
        </w:rPr>
      </w:pPr>
    </w:p>
    <w:p w14:paraId="3FD6D092" w14:textId="64ADAFFC" w:rsidR="001359CA" w:rsidRDefault="001359CA" w:rsidP="001359CA">
      <w:pPr>
        <w:rPr>
          <w:rFonts w:cs="Times New Roman"/>
          <w:color w:val="auto"/>
          <w:szCs w:val="28"/>
        </w:rPr>
      </w:pPr>
      <w:r w:rsidRPr="00C0323F">
        <w:rPr>
          <w:rFonts w:cs="Times New Roman"/>
          <w:color w:val="auto"/>
          <w:szCs w:val="28"/>
        </w:rPr>
        <w:t>Diagrama de flujo</w:t>
      </w:r>
    </w:p>
    <w:p w14:paraId="1FDC5D4C" w14:textId="75379344" w:rsidR="004D3B51" w:rsidRDefault="00F41E60" w:rsidP="00F41E60">
      <w:pPr>
        <w:pStyle w:val="NormalWeb"/>
        <w:jc w:val="center"/>
      </w:pPr>
      <w:r w:rsidRPr="00F41E60">
        <w:drawing>
          <wp:inline distT="0" distB="0" distL="0" distR="0" wp14:anchorId="70199DDC" wp14:editId="067A6976">
            <wp:extent cx="5760720" cy="6962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587" cy="69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4124" w14:textId="5A3A70AE" w:rsidR="001359CA" w:rsidRDefault="001359CA" w:rsidP="001359CA">
      <w:pPr>
        <w:rPr>
          <w:rFonts w:cstheme="minorHAnsi"/>
          <w:color w:val="auto"/>
        </w:rPr>
      </w:pPr>
      <w:r w:rsidRPr="00C0323F">
        <w:rPr>
          <w:rFonts w:cstheme="minorHAnsi"/>
          <w:color w:val="auto"/>
        </w:rPr>
        <w:lastRenderedPageBreak/>
        <w:t>Codificación en C</w:t>
      </w:r>
      <w:r w:rsidR="004D3B51">
        <w:rPr>
          <w:rFonts w:cstheme="minorHAnsi"/>
          <w:color w:val="auto"/>
        </w:rPr>
        <w:t>++</w:t>
      </w:r>
    </w:p>
    <w:p w14:paraId="555BCBCC" w14:textId="77777777" w:rsidR="001359CA" w:rsidRDefault="001359CA" w:rsidP="001359CA">
      <w:pPr>
        <w:rPr>
          <w:rFonts w:cstheme="minorHAnsi"/>
          <w:color w:val="auto"/>
        </w:rPr>
      </w:pPr>
    </w:p>
    <w:p w14:paraId="391213C1" w14:textId="77777777" w:rsidR="001359CA" w:rsidRPr="00F41E60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</w:pPr>
    </w:p>
    <w:p w14:paraId="60483968" w14:textId="45E9E564" w:rsidR="001359CA" w:rsidRPr="00F41E60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#</w:t>
      </w:r>
      <w:proofErr w:type="spellStart"/>
      <w:r w:rsidRPr="00F41E60">
        <w:rPr>
          <w:rFonts w:ascii="JetBrains Mono" w:eastAsia="Times New Roman" w:hAnsi="JetBrains Mono" w:cs="JetBrains Mono"/>
          <w:b w:val="0"/>
          <w:color w:val="F92672"/>
          <w:sz w:val="24"/>
          <w:szCs w:val="24"/>
        </w:rPr>
        <w:t>include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&lt;</w:t>
      </w:r>
      <w:proofErr w:type="spellStart"/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stdio.h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&gt;</w:t>
      </w:r>
    </w:p>
    <w:p w14:paraId="4DCF2538" w14:textId="77777777" w:rsidR="001359CA" w:rsidRPr="00F41E60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1ED3B867" w14:textId="77777777" w:rsidR="001359CA" w:rsidRPr="00F41E60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proofErr w:type="spellStart"/>
      <w:r w:rsidRPr="00F41E60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</w:rPr>
        <w:t>int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proofErr w:type="spellStart"/>
      <w:proofErr w:type="gramStart"/>
      <w:r w:rsidRPr="00F41E60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main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 {</w:t>
      </w:r>
    </w:p>
    <w:p w14:paraId="6D44AC53" w14:textId="5EA9A956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r w:rsidRPr="001359CA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</w:rPr>
        <w:t>int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proofErr w:type="spellStart"/>
      <w:proofErr w:type="gram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arr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[</w:t>
      </w:r>
      <w:proofErr w:type="gramEnd"/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];</w:t>
      </w:r>
      <w:r w:rsidRPr="001359CA">
        <w:rPr>
          <w:rFonts w:ascii="JetBrains Mono" w:eastAsia="Times New Roman" w:hAnsi="JetBrains Mono" w:cs="JetBrains Mono"/>
          <w:b w:val="0"/>
          <w:i/>
          <w:iCs/>
          <w:color w:val="8C8C8C"/>
          <w:sz w:val="24"/>
          <w:szCs w:val="24"/>
        </w:rPr>
        <w:t xml:space="preserve"> </w:t>
      </w:r>
    </w:p>
    <w:p w14:paraId="7E93E874" w14:textId="03E2381C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</w:p>
    <w:p w14:paraId="0B49B789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proofErr w:type="gramStart"/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"Ingrese 10 números enteros: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\n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);</w:t>
      </w:r>
    </w:p>
    <w:p w14:paraId="2612ACF5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for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(</w:t>
      </w:r>
      <w:proofErr w:type="spellStart"/>
      <w:r w:rsidRPr="001359CA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  <w:lang w:val="en-US"/>
        </w:rPr>
        <w:t>int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=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;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&lt;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10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;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++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) {</w:t>
      </w:r>
    </w:p>
    <w:p w14:paraId="3581F099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  <w:lang w:val="en-US"/>
        </w:rPr>
        <w:t>printf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(</w:t>
      </w:r>
      <w:proofErr w:type="gramEnd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  <w:lang w:val="en-US"/>
        </w:rPr>
        <w:t>"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  <w:lang w:val="en-US"/>
        </w:rPr>
        <w:t>Número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%d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  <w:lang w:val="en-US"/>
        </w:rPr>
        <w:t>: "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,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+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1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);</w:t>
      </w:r>
    </w:p>
    <w:p w14:paraId="54F7DCE5" w14:textId="77777777" w:rsidR="001359CA" w:rsidRPr="00F41E60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F41E60">
        <w:rPr>
          <w:rFonts w:ascii="JetBrains Mono" w:eastAsia="Times New Roman" w:hAnsi="JetBrains Mono" w:cs="JetBrains Mono"/>
          <w:b w:val="0"/>
          <w:color w:val="A6E22E"/>
          <w:sz w:val="24"/>
          <w:szCs w:val="24"/>
          <w:lang w:val="en-US"/>
        </w:rPr>
        <w:t>scanf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(</w:t>
      </w:r>
      <w:proofErr w:type="gramEnd"/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  <w:lang w:val="en-US"/>
        </w:rPr>
        <w:t>"</w:t>
      </w:r>
      <w:r w:rsidRPr="00F41E60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%d</w:t>
      </w:r>
      <w:r w:rsidRPr="00F41E60">
        <w:rPr>
          <w:rFonts w:ascii="JetBrains Mono" w:eastAsia="Times New Roman" w:hAnsi="JetBrains Mono" w:cs="JetBrains Mono"/>
          <w:b w:val="0"/>
          <w:color w:val="FFEE99"/>
          <w:sz w:val="24"/>
          <w:szCs w:val="24"/>
          <w:lang w:val="en-US"/>
        </w:rPr>
        <w:t>"</w:t>
      </w: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, </w:t>
      </w:r>
      <w:r w:rsidRPr="00F41E60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&amp;</w:t>
      </w:r>
      <w:proofErr w:type="spellStart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arr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[</w:t>
      </w:r>
      <w:proofErr w:type="spellStart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]);</w:t>
      </w:r>
    </w:p>
    <w:p w14:paraId="43E229B0" w14:textId="77777777" w:rsidR="001359CA" w:rsidRPr="00F41E60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F41E60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    }</w:t>
      </w:r>
    </w:p>
    <w:p w14:paraId="26CE88EF" w14:textId="0838C2F3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5C67F13E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proofErr w:type="spellStart"/>
      <w:proofErr w:type="gramStart"/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\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n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Números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 pares y sus posiciones: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\n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);</w:t>
      </w:r>
    </w:p>
    <w:p w14:paraId="1A9ECF1D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for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(</w:t>
      </w:r>
      <w:proofErr w:type="spellStart"/>
      <w:r w:rsidRPr="001359CA">
        <w:rPr>
          <w:rFonts w:ascii="JetBrains Mono" w:eastAsia="Times New Roman" w:hAnsi="JetBrains Mono" w:cs="JetBrains Mono"/>
          <w:b w:val="0"/>
          <w:i/>
          <w:iCs/>
          <w:color w:val="66D9EF"/>
          <w:sz w:val="24"/>
          <w:szCs w:val="24"/>
          <w:lang w:val="en-US"/>
        </w:rPr>
        <w:t>int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=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;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&lt;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10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;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++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) {</w:t>
      </w:r>
    </w:p>
    <w:p w14:paraId="597C3B1D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if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(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arr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[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i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]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%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2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==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) {</w:t>
      </w:r>
    </w:p>
    <w:p w14:paraId="0DF4AE7D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printf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(</w:t>
      </w:r>
      <w:proofErr w:type="gramEnd"/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"Número par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%d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 xml:space="preserve"> en la posición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%d\n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"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, </w:t>
      </w:r>
      <w:proofErr w:type="spellStart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arr</w:t>
      </w:r>
      <w:proofErr w:type="spellEnd"/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>[i], i);</w:t>
      </w:r>
    </w:p>
    <w:p w14:paraId="7ED6BAE9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        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}</w:t>
      </w:r>
    </w:p>
    <w:p w14:paraId="0ECD841E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    }</w:t>
      </w:r>
    </w:p>
    <w:p w14:paraId="7D5235F5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</w:p>
    <w:p w14:paraId="55ECE7A5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    </w:t>
      </w:r>
      <w:r w:rsidRPr="001359CA">
        <w:rPr>
          <w:rFonts w:ascii="JetBrains Mono" w:eastAsia="Times New Roman" w:hAnsi="JetBrains Mono" w:cs="JetBrains Mono"/>
          <w:b w:val="0"/>
          <w:color w:val="F92672"/>
          <w:sz w:val="24"/>
          <w:szCs w:val="24"/>
          <w:lang w:val="en-US"/>
        </w:rPr>
        <w:t>return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  <w:lang w:val="en-US"/>
        </w:rPr>
        <w:t>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;</w:t>
      </w:r>
    </w:p>
    <w:p w14:paraId="7C7F97A7" w14:textId="058CB892" w:rsid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  <w:t>}</w:t>
      </w:r>
    </w:p>
    <w:p w14:paraId="02916A45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  <w:lang w:val="en-US"/>
        </w:rPr>
      </w:pPr>
    </w:p>
    <w:p w14:paraId="2D925AE0" w14:textId="77777777" w:rsidR="001359CA" w:rsidRDefault="001359CA" w:rsidP="001359CA">
      <w:pPr>
        <w:rPr>
          <w:rFonts w:cstheme="minorHAnsi"/>
          <w:color w:val="auto"/>
        </w:rPr>
      </w:pPr>
    </w:p>
    <w:p w14:paraId="62B51FA0" w14:textId="77777777" w:rsidR="001359CA" w:rsidRPr="00C0323F" w:rsidRDefault="001359CA" w:rsidP="001359CA">
      <w:pPr>
        <w:rPr>
          <w:rFonts w:cstheme="minorHAnsi"/>
          <w:color w:val="auto"/>
        </w:rPr>
      </w:pPr>
    </w:p>
    <w:p w14:paraId="2AD03DB1" w14:textId="77777777" w:rsidR="001359CA" w:rsidRDefault="001359CA">
      <w:pPr>
        <w:spacing w:after="200"/>
        <w:rPr>
          <w:rFonts w:cstheme="minorHAnsi"/>
          <w:color w:val="auto"/>
        </w:rPr>
      </w:pPr>
      <w:r>
        <w:rPr>
          <w:rFonts w:cstheme="minorHAnsi"/>
          <w:color w:val="auto"/>
        </w:rPr>
        <w:br w:type="page"/>
      </w:r>
    </w:p>
    <w:p w14:paraId="598B357F" w14:textId="3DA62B19" w:rsidR="001359CA" w:rsidRDefault="001359CA" w:rsidP="001359CA">
      <w:pPr>
        <w:rPr>
          <w:rFonts w:cstheme="minorHAnsi"/>
          <w:color w:val="auto"/>
        </w:rPr>
      </w:pPr>
      <w:r w:rsidRPr="00C0323F">
        <w:rPr>
          <w:rFonts w:cstheme="minorHAnsi"/>
          <w:color w:val="auto"/>
        </w:rPr>
        <w:lastRenderedPageBreak/>
        <w:t>Prueba de escritorio</w:t>
      </w:r>
    </w:p>
    <w:p w14:paraId="4C902EBD" w14:textId="77777777" w:rsidR="001359CA" w:rsidRDefault="001359CA" w:rsidP="001359CA">
      <w:pPr>
        <w:rPr>
          <w:rFonts w:cstheme="minorHAnsi"/>
          <w:color w:val="auto"/>
        </w:rPr>
      </w:pPr>
    </w:p>
    <w:p w14:paraId="525DEE30" w14:textId="2FA40EB0" w:rsidR="001359CA" w:rsidRDefault="001359CA" w:rsidP="001359CA">
      <w:pPr>
        <w:rPr>
          <w:rFonts w:cstheme="minorHAnsi"/>
          <w:color w:val="auto"/>
        </w:rPr>
      </w:pPr>
      <w:r w:rsidRPr="001359CA">
        <w:rPr>
          <w:rFonts w:cstheme="minorHAnsi"/>
          <w:noProof/>
          <w:color w:val="auto"/>
          <w:lang w:val="en-US"/>
        </w:rPr>
        <w:drawing>
          <wp:inline distT="0" distB="0" distL="0" distR="0" wp14:anchorId="678A93CB" wp14:editId="5DD469E2">
            <wp:extent cx="6051479" cy="4982040"/>
            <wp:effectExtent l="0" t="0" r="698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15" b="742"/>
                    <a:stretch/>
                  </pic:blipFill>
                  <pic:spPr bwMode="auto">
                    <a:xfrm>
                      <a:off x="0" y="0"/>
                      <a:ext cx="6070432" cy="499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4491C" w14:textId="458C7CB9" w:rsidR="001359CA" w:rsidRDefault="001359CA" w:rsidP="001359CA">
      <w:pPr>
        <w:rPr>
          <w:rFonts w:cstheme="minorHAnsi"/>
          <w:color w:val="auto"/>
        </w:rPr>
      </w:pPr>
      <w:r w:rsidRPr="001359CA">
        <w:rPr>
          <w:rFonts w:cstheme="minorHAnsi"/>
          <w:noProof/>
          <w:color w:val="auto"/>
          <w:lang w:val="en-US"/>
        </w:rPr>
        <w:drawing>
          <wp:inline distT="0" distB="0" distL="0" distR="0" wp14:anchorId="3999AB2F" wp14:editId="4B0AC784">
            <wp:extent cx="5928189" cy="3448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225" cy="34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85FE" w14:textId="77777777" w:rsidR="001359CA" w:rsidRPr="00C0323F" w:rsidRDefault="001359CA" w:rsidP="001359CA">
      <w:pPr>
        <w:rPr>
          <w:rFonts w:cstheme="minorHAnsi"/>
          <w:color w:val="auto"/>
        </w:rPr>
      </w:pPr>
    </w:p>
    <w:p w14:paraId="022C6A52" w14:textId="5C00AC6E" w:rsidR="001359CA" w:rsidRDefault="001359CA" w:rsidP="001359CA">
      <w:pPr>
        <w:spacing w:after="200"/>
        <w:rPr>
          <w:rFonts w:cstheme="minorHAnsi"/>
          <w:color w:val="auto"/>
        </w:rPr>
      </w:pPr>
      <w:r w:rsidRPr="001359CA">
        <w:rPr>
          <w:rFonts w:cstheme="minorHAnsi"/>
          <w:noProof/>
          <w:color w:val="auto"/>
          <w:lang w:val="en-US"/>
        </w:rPr>
        <w:lastRenderedPageBreak/>
        <w:drawing>
          <wp:inline distT="0" distB="0" distL="0" distR="0" wp14:anchorId="20E3DF84" wp14:editId="199977D8">
            <wp:extent cx="6000108" cy="92392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1312" cy="9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E073" w14:textId="77777777" w:rsidR="00F41E60" w:rsidRDefault="00F41E60" w:rsidP="001359CA">
      <w:pPr>
        <w:rPr>
          <w:rFonts w:cstheme="minorHAnsi"/>
          <w:color w:val="auto"/>
        </w:rPr>
      </w:pPr>
    </w:p>
    <w:p w14:paraId="7CF787CE" w14:textId="78153890" w:rsidR="001359CA" w:rsidRDefault="001359CA" w:rsidP="001359CA">
      <w:pPr>
        <w:rPr>
          <w:rFonts w:cstheme="minorHAnsi"/>
          <w:color w:val="auto"/>
        </w:rPr>
      </w:pPr>
      <w:r w:rsidRPr="00C0323F">
        <w:rPr>
          <w:rFonts w:cstheme="minorHAnsi"/>
          <w:color w:val="auto"/>
        </w:rPr>
        <w:t>Ejecución del código</w:t>
      </w:r>
    </w:p>
    <w:p w14:paraId="3F21D6A2" w14:textId="77777777" w:rsidR="001359CA" w:rsidRDefault="001359CA" w:rsidP="001359CA">
      <w:pPr>
        <w:rPr>
          <w:rFonts w:cstheme="minorHAnsi"/>
          <w:color w:val="auto"/>
        </w:rPr>
      </w:pPr>
    </w:p>
    <w:p w14:paraId="12B333CB" w14:textId="77777777" w:rsid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</w:pPr>
    </w:p>
    <w:p w14:paraId="5EF32D5A" w14:textId="253F913A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Ingrese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números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enteros:</w:t>
      </w:r>
    </w:p>
    <w:p w14:paraId="321FB2E8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1: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</w:t>
      </w:r>
    </w:p>
    <w:p w14:paraId="051F46A0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2: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2</w:t>
      </w:r>
    </w:p>
    <w:p w14:paraId="1BE52186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3: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3</w:t>
      </w:r>
    </w:p>
    <w:p w14:paraId="4043CA67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4: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4</w:t>
      </w:r>
    </w:p>
    <w:p w14:paraId="03B89827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5: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5</w:t>
      </w:r>
    </w:p>
    <w:p w14:paraId="5BB1D5A0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6: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6</w:t>
      </w:r>
    </w:p>
    <w:p w14:paraId="505D4393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7: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7</w:t>
      </w:r>
    </w:p>
    <w:p w14:paraId="24F64030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8: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8</w:t>
      </w:r>
    </w:p>
    <w:p w14:paraId="1609267D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9: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9</w:t>
      </w:r>
    </w:p>
    <w:p w14:paraId="781653F6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10: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10</w:t>
      </w:r>
    </w:p>
    <w:p w14:paraId="0B9FFA4F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13525895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Números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pares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y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sus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posiciones:</w:t>
      </w:r>
    </w:p>
    <w:p w14:paraId="591D023A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par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2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posición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</w:t>
      </w:r>
    </w:p>
    <w:p w14:paraId="48EB4A74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par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4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posición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3</w:t>
      </w:r>
    </w:p>
    <w:p w14:paraId="059426C0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par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6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posición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5</w:t>
      </w:r>
    </w:p>
    <w:p w14:paraId="1F9F48BA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par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8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posición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7</w:t>
      </w:r>
    </w:p>
    <w:p w14:paraId="3CB5CB28" w14:textId="7FD69E6D" w:rsid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</w:pPr>
      <w:r w:rsidRPr="001359CA">
        <w:rPr>
          <w:rFonts w:ascii="JetBrains Mono" w:eastAsia="Times New Roman" w:hAnsi="JetBrains Mono" w:cs="JetBrains Mono"/>
          <w:b w:val="0"/>
          <w:color w:val="A6E22E"/>
          <w:sz w:val="24"/>
          <w:szCs w:val="24"/>
        </w:rPr>
        <w:t>Número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par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10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en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la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EE99"/>
          <w:sz w:val="24"/>
          <w:szCs w:val="24"/>
        </w:rPr>
        <w:t>posición</w:t>
      </w:r>
      <w:r w:rsidRPr="001359CA"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  <w:t xml:space="preserve"> </w:t>
      </w:r>
      <w:r w:rsidRPr="001359CA">
        <w:rPr>
          <w:rFonts w:ascii="JetBrains Mono" w:eastAsia="Times New Roman" w:hAnsi="JetBrains Mono" w:cs="JetBrains Mono"/>
          <w:b w:val="0"/>
          <w:color w:val="FF80F4"/>
          <w:sz w:val="24"/>
          <w:szCs w:val="24"/>
        </w:rPr>
        <w:t>9</w:t>
      </w:r>
    </w:p>
    <w:p w14:paraId="6788B7D4" w14:textId="77777777" w:rsidR="001359CA" w:rsidRPr="001359CA" w:rsidRDefault="001359CA" w:rsidP="001359CA">
      <w:pPr>
        <w:shd w:val="clear" w:color="auto" w:fill="242424"/>
        <w:spacing w:line="330" w:lineRule="atLeast"/>
        <w:rPr>
          <w:rFonts w:ascii="JetBrains Mono" w:eastAsia="Times New Roman" w:hAnsi="JetBrains Mono" w:cs="JetBrains Mono"/>
          <w:b w:val="0"/>
          <w:color w:val="F8F8F2"/>
          <w:sz w:val="24"/>
          <w:szCs w:val="24"/>
        </w:rPr>
      </w:pPr>
    </w:p>
    <w:p w14:paraId="36D7CA44" w14:textId="2F975616" w:rsidR="0055066B" w:rsidRPr="0055066B" w:rsidRDefault="0055066B" w:rsidP="001359CA">
      <w:pPr>
        <w:rPr>
          <w:rFonts w:cstheme="minorHAnsi"/>
          <w:u w:val="single"/>
        </w:rPr>
      </w:pPr>
    </w:p>
    <w:p w14:paraId="047C97B1" w14:textId="77777777" w:rsidR="0055066B" w:rsidRPr="0055066B" w:rsidRDefault="0055066B" w:rsidP="0055066B">
      <w:pPr>
        <w:rPr>
          <w:rFonts w:cstheme="minorHAnsi"/>
          <w:sz w:val="24"/>
        </w:rPr>
      </w:pPr>
    </w:p>
    <w:p w14:paraId="3AD405F1" w14:textId="77777777" w:rsidR="0055066B" w:rsidRPr="0055066B" w:rsidRDefault="0055066B" w:rsidP="0055066B">
      <w:pPr>
        <w:rPr>
          <w:rFonts w:cstheme="minorHAnsi"/>
        </w:rPr>
      </w:pPr>
    </w:p>
    <w:p w14:paraId="3C08E4C6" w14:textId="77777777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02ECA014" w:rsidR="00DD5C29" w:rsidRPr="00DD5C29" w:rsidRDefault="00DD5C29" w:rsidP="00DD5C29"/>
    <w:p w14:paraId="4AC5D5BD" w14:textId="22A58F87" w:rsidR="00DD5C29" w:rsidRPr="00DD5C29" w:rsidRDefault="00DD5C29" w:rsidP="00DD5C29"/>
    <w:p w14:paraId="447FECAF" w14:textId="7AA7C9B7" w:rsidR="00DD5C29" w:rsidRPr="00DD5C29" w:rsidRDefault="00DD5C29" w:rsidP="00DD5C29"/>
    <w:p w14:paraId="11F27103" w14:textId="1BBF8525" w:rsidR="00DD5C29" w:rsidRDefault="00DD5C29" w:rsidP="00DD5C29"/>
    <w:p w14:paraId="1D63AFFD" w14:textId="146344B2" w:rsidR="00E97ABD" w:rsidRDefault="00E97ABD" w:rsidP="00DD5C29"/>
    <w:p w14:paraId="3F4F1497" w14:textId="5322A108" w:rsidR="001359CA" w:rsidRDefault="001359CA">
      <w:pPr>
        <w:spacing w:after="200"/>
      </w:pPr>
      <w:r>
        <w:br w:type="page"/>
      </w:r>
    </w:p>
    <w:p w14:paraId="72887EF4" w14:textId="7568EF8D" w:rsidR="00E97ABD" w:rsidRPr="00DD5C29" w:rsidRDefault="00E97ABD" w:rsidP="00DD5C29"/>
    <w:p w14:paraId="473B0900" w14:textId="0E873256" w:rsidR="00DD5C29" w:rsidRPr="00DD5C29" w:rsidRDefault="00F41E60" w:rsidP="00DD5C2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73A2C536">
                <wp:simplePos x="0" y="0"/>
                <wp:positionH relativeFrom="margin">
                  <wp:align>center</wp:align>
                </wp:positionH>
                <wp:positionV relativeFrom="paragraph">
                  <wp:posOffset>11521</wp:posOffset>
                </wp:positionV>
                <wp:extent cx="5664530" cy="4746660"/>
                <wp:effectExtent l="0" t="0" r="12700" b="158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530" cy="47466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F0678" w14:textId="77777777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4603182D" w14:textId="76A146EE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55066B">
                              <w:rPr>
                                <w:rFonts w:cstheme="minorHAnsi"/>
                              </w:rPr>
                              <w:t>Bibliografía</w:t>
                            </w:r>
                          </w:p>
                          <w:p w14:paraId="5970EFB3" w14:textId="77777777" w:rsidR="004158EA" w:rsidRPr="0055066B" w:rsidRDefault="004158EA" w:rsidP="004158EA">
                            <w:pPr>
                              <w:jc w:val="center"/>
                              <w:rPr>
                                <w:rFonts w:cstheme="minorHAnsi"/>
                                <w:b w:val="0"/>
                              </w:rPr>
                            </w:pPr>
                          </w:p>
                          <w:p w14:paraId="622AE311" w14:textId="3A8AD4FE" w:rsidR="00746A0D" w:rsidRPr="00746A0D" w:rsidRDefault="00746A0D" w:rsidP="00746A0D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rPr>
                                <w:b w:val="0"/>
                                <w:color w:val="auto"/>
                              </w:rPr>
                            </w:pPr>
                            <w:r w:rsidRPr="00746A0D">
                              <w:rPr>
                                <w:b w:val="0"/>
                                <w:color w:val="auto"/>
                              </w:rPr>
                              <w:t xml:space="preserve">Arreglos unidimensionales en C++: </w:t>
                            </w:r>
                            <w:hyperlink r:id="rId20" w:history="1">
                              <w:r w:rsidRPr="00746A0D">
                                <w:rPr>
                                  <w:rStyle w:val="Hipervnculo"/>
                                  <w:b w:val="0"/>
                                  <w:color w:val="3592CF" w:themeColor="accent2"/>
                                </w:rPr>
                                <w:t>https://yosoy.dev/arreglos-unidimensionales-en-c/</w:t>
                              </w:r>
                            </w:hyperlink>
                          </w:p>
                          <w:p w14:paraId="7B19F873" w14:textId="77777777" w:rsidR="00746A0D" w:rsidRDefault="00746A0D" w:rsidP="00746A0D">
                            <w:pPr>
                              <w:pStyle w:val="Prrafodelista"/>
                              <w:rPr>
                                <w:b w:val="0"/>
                                <w:color w:val="auto"/>
                              </w:rPr>
                            </w:pPr>
                          </w:p>
                          <w:p w14:paraId="2FB3E85C" w14:textId="33A0A681" w:rsidR="00746A0D" w:rsidRDefault="00746A0D" w:rsidP="00746A0D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rPr>
                                <w:b w:val="0"/>
                                <w:color w:val="3592CF" w:themeColor="accent2"/>
                              </w:rPr>
                            </w:pPr>
                            <w:r w:rsidRPr="00746A0D">
                              <w:rPr>
                                <w:b w:val="0"/>
                                <w:color w:val="auto"/>
                              </w:rPr>
                              <w:t xml:space="preserve">Arreglos - Algoritmos y Programación: </w:t>
                            </w:r>
                            <w:hyperlink r:id="rId21" w:history="1">
                              <w:r w:rsidRPr="00746A0D">
                                <w:rPr>
                                  <w:rStyle w:val="Hipervnculo"/>
                                  <w:b w:val="0"/>
                                  <w:color w:val="3592CF" w:themeColor="accent2"/>
                                </w:rPr>
                                <w:t>https://lab.anahuac.mx/~hselley/ayp/arreglos.html</w:t>
                              </w:r>
                            </w:hyperlink>
                          </w:p>
                          <w:p w14:paraId="35207DE7" w14:textId="77777777" w:rsidR="00746A0D" w:rsidRPr="00746A0D" w:rsidRDefault="00746A0D" w:rsidP="00746A0D">
                            <w:pPr>
                              <w:pStyle w:val="Prrafodelista"/>
                              <w:rPr>
                                <w:b w:val="0"/>
                                <w:color w:val="3592CF" w:themeColor="accent2"/>
                              </w:rPr>
                            </w:pPr>
                          </w:p>
                          <w:p w14:paraId="329649C1" w14:textId="08F20714" w:rsidR="00746A0D" w:rsidRDefault="00746A0D" w:rsidP="00746A0D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rPr>
                                <w:b w:val="0"/>
                                <w:color w:val="3592CF" w:themeColor="accent2"/>
                              </w:rPr>
                            </w:pPr>
                            <w:r w:rsidRPr="00746A0D">
                              <w:rPr>
                                <w:b w:val="0"/>
                                <w:color w:val="auto"/>
                              </w:rPr>
                              <w:t xml:space="preserve">Arreglos Unidimensionales y Multidimensionales: </w:t>
                            </w:r>
                            <w:hyperlink r:id="rId22" w:history="1">
                              <w:r w:rsidRPr="00746A0D">
                                <w:rPr>
                                  <w:rStyle w:val="Hipervnculo"/>
                                  <w:b w:val="0"/>
                                  <w:color w:val="3592CF" w:themeColor="accent2"/>
                                </w:rPr>
                                <w:t>https://uapa.cuaieed.unam.mx/sites/default/files/minisite/static/5b8d3d3f-ca5b-4afc-85df-d88d4619903e/UAPA-arreglos-unidimensionales-multidimensionales/index.html</w:t>
                              </w:r>
                            </w:hyperlink>
                          </w:p>
                          <w:p w14:paraId="48064562" w14:textId="77777777" w:rsidR="00746A0D" w:rsidRPr="00746A0D" w:rsidRDefault="00746A0D" w:rsidP="00746A0D">
                            <w:pPr>
                              <w:pStyle w:val="Prrafodelista"/>
                              <w:rPr>
                                <w:b w:val="0"/>
                                <w:color w:val="3592CF" w:themeColor="accent2"/>
                              </w:rPr>
                            </w:pPr>
                          </w:p>
                          <w:p w14:paraId="2785F862" w14:textId="538534E3" w:rsidR="00746A0D" w:rsidRPr="00746A0D" w:rsidRDefault="00746A0D" w:rsidP="00746A0D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rPr>
                                <w:b w:val="0"/>
                                <w:color w:val="auto"/>
                              </w:rPr>
                            </w:pPr>
                            <w:r w:rsidRPr="00746A0D">
                              <w:rPr>
                                <w:b w:val="0"/>
                                <w:color w:val="auto"/>
                              </w:rPr>
                              <w:t xml:space="preserve">Arreglos unidimensionales o vectores - Programación en C: </w:t>
                            </w:r>
                            <w:hyperlink r:id="rId23" w:history="1">
                              <w:r w:rsidRPr="00746A0D">
                                <w:rPr>
                                  <w:rStyle w:val="Hipervnculo"/>
                                  <w:b w:val="0"/>
                                  <w:color w:val="3592CF" w:themeColor="accent2"/>
                                </w:rPr>
                                <w:t>http://solucioningenieril.com/programacion_en_c/arreglos_unidimensionales_o_vectores</w:t>
                              </w:r>
                            </w:hyperlink>
                          </w:p>
                          <w:p w14:paraId="57A7599E" w14:textId="77777777" w:rsidR="00746A0D" w:rsidRDefault="00746A0D" w:rsidP="00746A0D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E7A14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30" type="#_x0000_t202" style="position:absolute;margin-left:0;margin-top:.9pt;width:446.05pt;height:373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" fillcolor="#e0eff4 [663]" strokeweight=".5pt">
                <v:textbox>
                  <w:txbxContent>
                    <w:p w14:paraId="03EF0678" w14:textId="77777777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4603182D" w14:textId="76A146EE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  <w:r w:rsidRPr="0055066B">
                        <w:rPr>
                          <w:rFonts w:cstheme="minorHAnsi"/>
                        </w:rPr>
                        <w:t>Bibliografía</w:t>
                      </w:r>
                    </w:p>
                    <w:p w14:paraId="5970EFB3" w14:textId="77777777" w:rsidR="004158EA" w:rsidRPr="0055066B" w:rsidRDefault="004158EA" w:rsidP="004158EA">
                      <w:pPr>
                        <w:jc w:val="center"/>
                        <w:rPr>
                          <w:rFonts w:cstheme="minorHAnsi"/>
                          <w:b w:val="0"/>
                        </w:rPr>
                      </w:pPr>
                    </w:p>
                    <w:p w14:paraId="622AE311" w14:textId="3A8AD4FE" w:rsidR="00746A0D" w:rsidRPr="00746A0D" w:rsidRDefault="00746A0D" w:rsidP="00746A0D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rPr>
                          <w:b w:val="0"/>
                          <w:color w:val="auto"/>
                        </w:rPr>
                      </w:pPr>
                      <w:r w:rsidRPr="00746A0D">
                        <w:rPr>
                          <w:b w:val="0"/>
                          <w:color w:val="auto"/>
                        </w:rPr>
                        <w:t xml:space="preserve">Arreglos unidimensionales en C++: </w:t>
                      </w:r>
                      <w:hyperlink r:id="rId24" w:history="1">
                        <w:r w:rsidRPr="00746A0D">
                          <w:rPr>
                            <w:rStyle w:val="Hipervnculo"/>
                            <w:b w:val="0"/>
                            <w:color w:val="3592CF" w:themeColor="accent2"/>
                          </w:rPr>
                          <w:t>https://yosoy.dev/arreglos-unidimensionales-en-c/</w:t>
                        </w:r>
                      </w:hyperlink>
                    </w:p>
                    <w:p w14:paraId="7B19F873" w14:textId="77777777" w:rsidR="00746A0D" w:rsidRDefault="00746A0D" w:rsidP="00746A0D">
                      <w:pPr>
                        <w:pStyle w:val="Prrafodelista"/>
                        <w:rPr>
                          <w:b w:val="0"/>
                          <w:color w:val="auto"/>
                        </w:rPr>
                      </w:pPr>
                    </w:p>
                    <w:p w14:paraId="2FB3E85C" w14:textId="33A0A681" w:rsidR="00746A0D" w:rsidRDefault="00746A0D" w:rsidP="00746A0D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rPr>
                          <w:b w:val="0"/>
                          <w:color w:val="3592CF" w:themeColor="accent2"/>
                        </w:rPr>
                      </w:pPr>
                      <w:r w:rsidRPr="00746A0D">
                        <w:rPr>
                          <w:b w:val="0"/>
                          <w:color w:val="auto"/>
                        </w:rPr>
                        <w:t xml:space="preserve">Arreglos - Algoritmos y Programación: </w:t>
                      </w:r>
                      <w:hyperlink r:id="rId25" w:history="1">
                        <w:r w:rsidRPr="00746A0D">
                          <w:rPr>
                            <w:rStyle w:val="Hipervnculo"/>
                            <w:b w:val="0"/>
                            <w:color w:val="3592CF" w:themeColor="accent2"/>
                          </w:rPr>
                          <w:t>https://lab.anahuac.mx/~hselley/ayp/arreglos.html</w:t>
                        </w:r>
                      </w:hyperlink>
                    </w:p>
                    <w:p w14:paraId="35207DE7" w14:textId="77777777" w:rsidR="00746A0D" w:rsidRPr="00746A0D" w:rsidRDefault="00746A0D" w:rsidP="00746A0D">
                      <w:pPr>
                        <w:pStyle w:val="Prrafodelista"/>
                        <w:rPr>
                          <w:b w:val="0"/>
                          <w:color w:val="3592CF" w:themeColor="accent2"/>
                        </w:rPr>
                      </w:pPr>
                    </w:p>
                    <w:p w14:paraId="329649C1" w14:textId="08F20714" w:rsidR="00746A0D" w:rsidRDefault="00746A0D" w:rsidP="00746A0D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rPr>
                          <w:b w:val="0"/>
                          <w:color w:val="3592CF" w:themeColor="accent2"/>
                        </w:rPr>
                      </w:pPr>
                      <w:r w:rsidRPr="00746A0D">
                        <w:rPr>
                          <w:b w:val="0"/>
                          <w:color w:val="auto"/>
                        </w:rPr>
                        <w:t xml:space="preserve">Arreglos Unidimensionales y Multidimensionales: </w:t>
                      </w:r>
                      <w:hyperlink r:id="rId26" w:history="1">
                        <w:r w:rsidRPr="00746A0D">
                          <w:rPr>
                            <w:rStyle w:val="Hipervnculo"/>
                            <w:b w:val="0"/>
                            <w:color w:val="3592CF" w:themeColor="accent2"/>
                          </w:rPr>
                          <w:t>https://uapa.cuaieed.unam.mx/sites/default/files/minisite/static/5b8d3d3f-ca5b-4afc-85df-d88d4619903e/UAPA-arreglos-unidimensionales-multidimensionales/index.html</w:t>
                        </w:r>
                      </w:hyperlink>
                    </w:p>
                    <w:p w14:paraId="48064562" w14:textId="77777777" w:rsidR="00746A0D" w:rsidRPr="00746A0D" w:rsidRDefault="00746A0D" w:rsidP="00746A0D">
                      <w:pPr>
                        <w:pStyle w:val="Prrafodelista"/>
                        <w:rPr>
                          <w:b w:val="0"/>
                          <w:color w:val="3592CF" w:themeColor="accent2"/>
                        </w:rPr>
                      </w:pPr>
                    </w:p>
                    <w:p w14:paraId="2785F862" w14:textId="538534E3" w:rsidR="00746A0D" w:rsidRPr="00746A0D" w:rsidRDefault="00746A0D" w:rsidP="00746A0D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rPr>
                          <w:b w:val="0"/>
                          <w:color w:val="auto"/>
                        </w:rPr>
                      </w:pPr>
                      <w:r w:rsidRPr="00746A0D">
                        <w:rPr>
                          <w:b w:val="0"/>
                          <w:color w:val="auto"/>
                        </w:rPr>
                        <w:t xml:space="preserve">Arreglos unidimensionales o vectores - Programación en C: </w:t>
                      </w:r>
                      <w:hyperlink r:id="rId27" w:history="1">
                        <w:r w:rsidRPr="00746A0D">
                          <w:rPr>
                            <w:rStyle w:val="Hipervnculo"/>
                            <w:b w:val="0"/>
                            <w:color w:val="3592CF" w:themeColor="accent2"/>
                          </w:rPr>
                          <w:t>http://solucioningenieril.com/programacion_en_c/arreglos_unidimensionales_o_vectores</w:t>
                        </w:r>
                      </w:hyperlink>
                    </w:p>
                    <w:p w14:paraId="57A7599E" w14:textId="77777777" w:rsidR="00746A0D" w:rsidRDefault="00746A0D" w:rsidP="00746A0D">
                      <w:pPr>
                        <w:pStyle w:val="Prrafodelista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5195A8" w14:textId="79E98459" w:rsidR="00DD5C29" w:rsidRPr="00DD5C29" w:rsidRDefault="00DD5C29" w:rsidP="00DD5C29"/>
    <w:p w14:paraId="29DB16C3" w14:textId="262825F3" w:rsidR="00DD5C29" w:rsidRPr="00DD5C29" w:rsidRDefault="00DD5C29" w:rsidP="00DD5C29"/>
    <w:p w14:paraId="39223126" w14:textId="40DFF978" w:rsidR="00DD5C29" w:rsidRPr="00DD5C29" w:rsidRDefault="00DD5C29" w:rsidP="00DD5C29"/>
    <w:p w14:paraId="5ACE8082" w14:textId="22771616" w:rsidR="00DD5C29" w:rsidRPr="00DD5C29" w:rsidRDefault="00DD5C29" w:rsidP="00DD5C29"/>
    <w:p w14:paraId="0570236F" w14:textId="3A0C150B" w:rsidR="00DD5C29" w:rsidRPr="00DD5C29" w:rsidRDefault="00DD5C29" w:rsidP="00DD5C29"/>
    <w:p w14:paraId="7C9017EA" w14:textId="3EF272CE" w:rsidR="00DD5C29" w:rsidRPr="00DD5C29" w:rsidRDefault="00DD5C29" w:rsidP="00DD5C29"/>
    <w:p w14:paraId="762B19FB" w14:textId="6E90A785" w:rsidR="00DD5C29" w:rsidRPr="00DD5C29" w:rsidRDefault="00DD5C29" w:rsidP="00DD5C29"/>
    <w:p w14:paraId="3E77848A" w14:textId="33435662" w:rsidR="00DD5C29" w:rsidRPr="00DD5C29" w:rsidRDefault="00DD5C29" w:rsidP="00DD5C29"/>
    <w:p w14:paraId="344D55C9" w14:textId="406466B0" w:rsidR="00DD5C29" w:rsidRPr="00DD5C29" w:rsidRDefault="00DD5C29" w:rsidP="00DD5C29"/>
    <w:p w14:paraId="6D3DE829" w14:textId="32039D11" w:rsidR="00DD5C29" w:rsidRPr="00DD5C29" w:rsidRDefault="00DD5C29" w:rsidP="00DD5C29"/>
    <w:p w14:paraId="5A0A2DF7" w14:textId="668A83E8" w:rsidR="00DD5C29" w:rsidRPr="00DD5C29" w:rsidRDefault="00DD5C29" w:rsidP="00DD5C29"/>
    <w:p w14:paraId="2EC5285D" w14:textId="5CAA3D64" w:rsidR="00DD5C29" w:rsidRPr="00DD5C29" w:rsidRDefault="00DD5C29" w:rsidP="00DD5C29"/>
    <w:p w14:paraId="0A021BB8" w14:textId="0DEE1506" w:rsidR="00DD5C29" w:rsidRPr="00DD5C29" w:rsidRDefault="00DD5C29" w:rsidP="00DD5C29"/>
    <w:p w14:paraId="01A93CFB" w14:textId="04513321" w:rsidR="00DD5C29" w:rsidRPr="00DD5C29" w:rsidRDefault="00DD5C29" w:rsidP="00DD5C29"/>
    <w:p w14:paraId="79E07563" w14:textId="02B0D595" w:rsidR="00DD5C29" w:rsidRPr="00DD5C29" w:rsidRDefault="00DD5C29" w:rsidP="00DD5C29"/>
    <w:p w14:paraId="4A48AA81" w14:textId="36F7E2B9" w:rsidR="00DD5C29" w:rsidRPr="00DD5C29" w:rsidRDefault="00DD5C29" w:rsidP="00DD5C29"/>
    <w:p w14:paraId="0E697677" w14:textId="5A0EE7FA" w:rsidR="00DD5C29" w:rsidRPr="00DD5C29" w:rsidRDefault="00DD5C29" w:rsidP="00DD5C29"/>
    <w:p w14:paraId="37BC3880" w14:textId="21E19959" w:rsidR="00DD5C29" w:rsidRPr="00DD5C29" w:rsidRDefault="00DD5C29" w:rsidP="00DD5C29"/>
    <w:p w14:paraId="3512D20A" w14:textId="613CB592" w:rsidR="00DD5C29" w:rsidRPr="00DD5C29" w:rsidRDefault="00DD5C29" w:rsidP="00DD5C29"/>
    <w:p w14:paraId="4BA2B08B" w14:textId="77777777" w:rsidR="00F41E60" w:rsidRDefault="00F41E60" w:rsidP="00F41E60">
      <w:pPr>
        <w:jc w:val="center"/>
        <w:rPr>
          <w:rFonts w:cstheme="minorHAnsi"/>
        </w:rPr>
      </w:pPr>
    </w:p>
    <w:p w14:paraId="21D8242B" w14:textId="25D9E791" w:rsidR="00F41E60" w:rsidRDefault="00F41E60" w:rsidP="00F41E60">
      <w:pPr>
        <w:jc w:val="center"/>
        <w:rPr>
          <w:rFonts w:cstheme="minorHAnsi"/>
        </w:rPr>
      </w:pPr>
      <w:r>
        <w:rPr>
          <w:rFonts w:cstheme="minorHAnsi"/>
        </w:rPr>
        <w:t>Anexo</w:t>
      </w:r>
    </w:p>
    <w:p w14:paraId="4EC0F19D" w14:textId="5FB4347C" w:rsidR="00DD5C29" w:rsidRPr="00DD5C29" w:rsidRDefault="00F41E60" w:rsidP="00DD5C29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6EBF80E" wp14:editId="1F4E52E3">
            <wp:simplePos x="0" y="0"/>
            <wp:positionH relativeFrom="margin">
              <wp:align>center</wp:align>
            </wp:positionH>
            <wp:positionV relativeFrom="paragraph">
              <wp:posOffset>192768</wp:posOffset>
            </wp:positionV>
            <wp:extent cx="4610735" cy="3004185"/>
            <wp:effectExtent l="190500" t="190500" r="189865" b="1962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300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81378" w14:textId="217D66F0" w:rsidR="00DD5C29" w:rsidRDefault="004D3B51" w:rsidP="00DD5C29">
      <w:r>
        <w:t xml:space="preserve">  </w:t>
      </w:r>
    </w:p>
    <w:p w14:paraId="5CFB5919" w14:textId="504AC6A9" w:rsidR="004D3B51" w:rsidRPr="00DD5C29" w:rsidRDefault="004D3B51" w:rsidP="00DD5C29"/>
    <w:sectPr w:rsidR="004D3B51" w:rsidRPr="00DD5C29" w:rsidSect="00A50784">
      <w:headerReference w:type="default" r:id="rId29"/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7CD5B1" w14:textId="77777777" w:rsidR="009D4018" w:rsidRDefault="009D4018">
      <w:r>
        <w:separator/>
      </w:r>
    </w:p>
    <w:p w14:paraId="0B1EE75B" w14:textId="77777777" w:rsidR="009D4018" w:rsidRDefault="009D4018"/>
  </w:endnote>
  <w:endnote w:type="continuationSeparator" w:id="0">
    <w:p w14:paraId="43B79A40" w14:textId="77777777" w:rsidR="009D4018" w:rsidRDefault="009D4018">
      <w:r>
        <w:continuationSeparator/>
      </w:r>
    </w:p>
    <w:p w14:paraId="75A5529A" w14:textId="77777777" w:rsidR="009D4018" w:rsidRDefault="009D40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altName w:val="Shruti"/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B04AD9" w14:textId="77777777" w:rsidR="009D4018" w:rsidRDefault="009D4018">
      <w:r>
        <w:separator/>
      </w:r>
    </w:p>
    <w:p w14:paraId="77341D3A" w14:textId="77777777" w:rsidR="009D4018" w:rsidRDefault="009D4018"/>
  </w:footnote>
  <w:footnote w:type="continuationSeparator" w:id="0">
    <w:p w14:paraId="5DD4A9B6" w14:textId="77777777" w:rsidR="009D4018" w:rsidRDefault="009D4018">
      <w:r>
        <w:continuationSeparator/>
      </w:r>
    </w:p>
    <w:p w14:paraId="427F8EEC" w14:textId="77777777" w:rsidR="009D4018" w:rsidRDefault="009D401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5080F"/>
    <w:multiLevelType w:val="hybridMultilevel"/>
    <w:tmpl w:val="356E41B2"/>
    <w:lvl w:ilvl="0" w:tplc="BF686B5C">
      <w:start w:val="1"/>
      <w:numFmt w:val="decimal"/>
      <w:lvlText w:val="[%1]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1"/>
  </w:num>
  <w:num w:numId="9">
    <w:abstractNumId w:val="10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D65"/>
    <w:rsid w:val="00013F3D"/>
    <w:rsid w:val="0002482E"/>
    <w:rsid w:val="00050324"/>
    <w:rsid w:val="000747A0"/>
    <w:rsid w:val="000A0150"/>
    <w:rsid w:val="000D1745"/>
    <w:rsid w:val="000E63C9"/>
    <w:rsid w:val="00130E9D"/>
    <w:rsid w:val="001359CA"/>
    <w:rsid w:val="001369F7"/>
    <w:rsid w:val="00140835"/>
    <w:rsid w:val="00150A6D"/>
    <w:rsid w:val="00153A3D"/>
    <w:rsid w:val="00185B35"/>
    <w:rsid w:val="001B13CC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D3B51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46A0D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9D4018"/>
    <w:rsid w:val="009F2EBE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C02B87"/>
    <w:rsid w:val="00C0323F"/>
    <w:rsid w:val="00C4086D"/>
    <w:rsid w:val="00C50569"/>
    <w:rsid w:val="00CA1896"/>
    <w:rsid w:val="00CB5B28"/>
    <w:rsid w:val="00CE6812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1E60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066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13F3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D3B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50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uapa.cuaieed.unam.mx/sites/default/files/minisite/static/5b8d3d3f-ca5b-4afc-85df-d88d4619903e/UAPA-arreglos-unidimensionales-multidimensionales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lab.anahuac.mx/~hselley/ayp/arreglo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lab.anahuac.mx/~hselley/ayp/arreglo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yosoy.dev/arreglos-unidimensionales-en-c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24" Type="http://schemas.openxmlformats.org/officeDocument/2006/relationships/hyperlink" Target="https://yosoy.dev/arreglos-unidimensionales-en-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solucioningenieril.com/programacion_en_c/arreglos_unidimensionales_o_vectores" TargetMode="External"/><Relationship Id="rId28" Type="http://schemas.openxmlformats.org/officeDocument/2006/relationships/image" Target="media/image11.jpeg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hyperlink" Target="https://uapa.cuaieed.unam.mx/sites/default/files/minisite/static/5b8d3d3f-ca5b-4afc-85df-d88d4619903e/UAPA-arreglos-unidimensionales-multidimensionales/index.html" TargetMode="External"/><Relationship Id="rId27" Type="http://schemas.openxmlformats.org/officeDocument/2006/relationships/hyperlink" Target="http://solucioningenieril.com/programacion_en_c/arreglos_unidimensionales_o_vectores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31333-460A-4394-ACB5-00EFD9770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4</TotalTime>
  <Pages>1</Pages>
  <Words>302</Words>
  <Characters>1726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ARIEL ALEJANDRO</cp:lastModifiedBy>
  <cp:revision>3</cp:revision>
  <cp:lastPrinted>2024-06-14T22:27:00Z</cp:lastPrinted>
  <dcterms:created xsi:type="dcterms:W3CDTF">2024-06-14T22:28:00Z</dcterms:created>
  <dcterms:modified xsi:type="dcterms:W3CDTF">2024-06-14T22:28:00Z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