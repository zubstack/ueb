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F7D2A" w14:textId="675CC2E5" w:rsidR="00D077E9" w:rsidRDefault="00A0244B" w:rsidP="00D70D02">
      <w:pPr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C02799C" wp14:editId="403008DF">
                <wp:simplePos x="0" y="0"/>
                <wp:positionH relativeFrom="column">
                  <wp:posOffset>-207175</wp:posOffset>
                </wp:positionH>
                <wp:positionV relativeFrom="page">
                  <wp:posOffset>933450</wp:posOffset>
                </wp:positionV>
                <wp:extent cx="3938905" cy="7260524"/>
                <wp:effectExtent l="19050" t="19050" r="23495" b="17145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72605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1750">
                          <a:solidFill>
                            <a:prstClr val="black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086022" id="Rectángulo 3" o:spid="_x0000_s1026" alt="rectángulo blanco para texto en portada" style="position:absolute;margin-left:-16.3pt;margin-top:73.5pt;width:310.15pt;height:571.7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" fillcolor="white [3212]" strokeweight="2.5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69F5EDC7" wp14:editId="61022216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Imagen 1" descr="vista de la calle con edificios, establecimientos y cantantes de cal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F0652B" w14:textId="762CA3D5" w:rsidR="00AB02A7" w:rsidRDefault="002B4241" w:rsidP="00A0244B">
      <w:pPr>
        <w:spacing w:after="20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91EDDE" wp14:editId="299626DB">
                <wp:simplePos x="0" y="0"/>
                <wp:positionH relativeFrom="margin">
                  <wp:align>left</wp:align>
                </wp:positionH>
                <wp:positionV relativeFrom="paragraph">
                  <wp:posOffset>20765</wp:posOffset>
                </wp:positionV>
                <wp:extent cx="3455581" cy="6733309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5581" cy="67333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36AEE0" w14:textId="3FE64F8C" w:rsidR="00BD7A0D" w:rsidRPr="00921E5F" w:rsidRDefault="00BD7A0D" w:rsidP="00921E5F">
                            <w:pPr>
                              <w:jc w:val="center"/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</w:pP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Algo</w:t>
                            </w:r>
                            <w:r w:rsidR="00EB63BA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Ri</w:t>
                            </w:r>
                            <w:r w:rsidRPr="00BD7A0D">
                              <w:rPr>
                                <w:caps/>
                                <w:noProof/>
                                <w:color w:val="auto"/>
                                <w:szCs w:val="28"/>
                              </w:rPr>
                              <w:t>tmos y lÓgica de programaciÓn</w:t>
                            </w:r>
                          </w:p>
                          <w:p w14:paraId="1E83400D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32294CAD" w14:textId="1EFB9CE5" w:rsidR="00A0244B" w:rsidRDefault="00A0244B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t xml:space="preserve">TEMA: </w:t>
                            </w:r>
                            <w:r w:rsidR="002B4241" w:rsidRPr="002B4241">
                              <w:rPr>
                                <w:caps/>
                                <w:noProof/>
                                <w:sz w:val="52"/>
                                <w:szCs w:val="52"/>
                              </w:rPr>
                              <w:t>Sentencia Switch case</w:t>
                            </w:r>
                          </w:p>
                          <w:p w14:paraId="2C55EE31" w14:textId="77777777" w:rsidR="00921E5F" w:rsidRDefault="00921E5F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</w:p>
                          <w:p w14:paraId="6A70059A" w14:textId="1044EDBD" w:rsidR="00921E5F" w:rsidRPr="00A0244B" w:rsidRDefault="002B4241" w:rsidP="00BD7A0D">
                            <w:pPr>
                              <w:jc w:val="center"/>
                              <w:rPr>
                                <w:noProof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noProof/>
                                <w:sz w:val="52"/>
                                <w:szCs w:val="52"/>
                              </w:rPr>
                              <w:drawing>
                                <wp:inline distT="0" distB="0" distL="0" distR="0" wp14:anchorId="3F611A0B" wp14:editId="76B7EDFF">
                                  <wp:extent cx="3263564" cy="2593075"/>
                                  <wp:effectExtent l="0" t="0" r="0" b="0"/>
                                  <wp:docPr id="8" name="Imagen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n 8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837473B0-CC2E-450A-ABE3-18F120FF3D39}">
                                                <a1611:picAttrSrcUrl xmlns:a1611="http://schemas.microsoft.com/office/drawing/2016/11/main" r:i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287207" cy="26118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ffectLst>
                                            <a:softEdge rad="112500"/>
                                          </a:effec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1B3C4C0" w14:textId="77777777" w:rsidR="00921E5F" w:rsidRDefault="00921E5F" w:rsidP="00921E5F"/>
                          <w:p w14:paraId="0737D10D" w14:textId="77777777" w:rsidR="00921E5F" w:rsidRDefault="00921E5F" w:rsidP="00BD7A0D">
                            <w:pPr>
                              <w:jc w:val="center"/>
                            </w:pPr>
                          </w:p>
                          <w:p w14:paraId="5BD49777" w14:textId="6406115C" w:rsidR="00BD7A0D" w:rsidRDefault="00BD7A0D" w:rsidP="00921E5F">
                            <w:r>
                              <w:t xml:space="preserve">INTEGRANTES: </w:t>
                            </w:r>
                          </w:p>
                          <w:p w14:paraId="57D4D894" w14:textId="5F78B9BD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Ariel Alejandro Calderón</w:t>
                            </w:r>
                          </w:p>
                          <w:p w14:paraId="399E2D40" w14:textId="785B0E86" w:rsidR="00921E5F" w:rsidRPr="00921E5F" w:rsidRDefault="00921E5F" w:rsidP="00921E5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color w:val="auto"/>
                              </w:rPr>
                            </w:pPr>
                            <w:r w:rsidRPr="00921E5F">
                              <w:rPr>
                                <w:color w:val="auto"/>
                              </w:rPr>
                              <w:t>Jacson Antonio Narváez</w:t>
                            </w:r>
                          </w:p>
                          <w:p w14:paraId="1A5217B6" w14:textId="77777777" w:rsidR="00BD7A0D" w:rsidRDefault="00BD7A0D" w:rsidP="00BD7A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F91EDDE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0;margin-top:1.65pt;width:272.1pt;height:530.2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" fillcolor="white [3201]" stroked="f" strokeweight=".5pt">
                <v:textbox>
                  <w:txbxContent>
                    <w:p w14:paraId="0E36AEE0" w14:textId="3FE64F8C" w:rsidR="00BD7A0D" w:rsidRPr="00921E5F" w:rsidRDefault="00BD7A0D" w:rsidP="00921E5F">
                      <w:pPr>
                        <w:jc w:val="center"/>
                        <w:rPr>
                          <w:caps/>
                          <w:noProof/>
                          <w:color w:val="auto"/>
                          <w:szCs w:val="28"/>
                        </w:rPr>
                      </w:pP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Algo</w:t>
                      </w:r>
                      <w:r w:rsidR="00EB63BA">
                        <w:rPr>
                          <w:caps/>
                          <w:noProof/>
                          <w:color w:val="auto"/>
                          <w:szCs w:val="28"/>
                        </w:rPr>
                        <w:t>Ri</w:t>
                      </w:r>
                      <w:r w:rsidRPr="00BD7A0D">
                        <w:rPr>
                          <w:caps/>
                          <w:noProof/>
                          <w:color w:val="auto"/>
                          <w:szCs w:val="28"/>
                        </w:rPr>
                        <w:t>tmos y lÓgica de programaciÓn</w:t>
                      </w:r>
                    </w:p>
                    <w:p w14:paraId="1E83400D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32294CAD" w14:textId="1EFB9CE5" w:rsidR="00A0244B" w:rsidRDefault="00A0244B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t xml:space="preserve">TEMA: </w:t>
                      </w:r>
                      <w:r w:rsidR="002B4241" w:rsidRPr="002B4241">
                        <w:rPr>
                          <w:caps/>
                          <w:noProof/>
                          <w:sz w:val="52"/>
                          <w:szCs w:val="52"/>
                        </w:rPr>
                        <w:t>Sentencia Switch case</w:t>
                      </w:r>
                    </w:p>
                    <w:p w14:paraId="2C55EE31" w14:textId="77777777" w:rsidR="00921E5F" w:rsidRDefault="00921E5F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</w:p>
                    <w:p w14:paraId="6A70059A" w14:textId="1044EDBD" w:rsidR="00921E5F" w:rsidRPr="00A0244B" w:rsidRDefault="002B4241" w:rsidP="00BD7A0D">
                      <w:pPr>
                        <w:jc w:val="center"/>
                        <w:rPr>
                          <w:noProof/>
                          <w:sz w:val="52"/>
                          <w:szCs w:val="52"/>
                        </w:rPr>
                      </w:pPr>
                      <w:r>
                        <w:rPr>
                          <w:noProof/>
                          <w:sz w:val="52"/>
                          <w:szCs w:val="52"/>
                        </w:rPr>
                        <w:drawing>
                          <wp:inline distT="0" distB="0" distL="0" distR="0" wp14:anchorId="3F611A0B" wp14:editId="76B7EDFF">
                            <wp:extent cx="3263564" cy="2593075"/>
                            <wp:effectExtent l="0" t="0" r="0" b="0"/>
                            <wp:docPr id="8" name="Imagen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n 8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837473B0-CC2E-450A-ABE3-18F120FF3D39}">
                                          <a1611:picAttrSrcUrl xmlns:a1611="http://schemas.microsoft.com/office/drawing/2016/11/main" r:id="rId1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287207" cy="26118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ffectLst>
                                      <a:softEdge rad="112500"/>
                                    </a:effec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1B3C4C0" w14:textId="77777777" w:rsidR="00921E5F" w:rsidRDefault="00921E5F" w:rsidP="00921E5F"/>
                    <w:p w14:paraId="0737D10D" w14:textId="77777777" w:rsidR="00921E5F" w:rsidRDefault="00921E5F" w:rsidP="00BD7A0D">
                      <w:pPr>
                        <w:jc w:val="center"/>
                      </w:pPr>
                    </w:p>
                    <w:p w14:paraId="5BD49777" w14:textId="6406115C" w:rsidR="00BD7A0D" w:rsidRDefault="00BD7A0D" w:rsidP="00921E5F">
                      <w:r>
                        <w:t xml:space="preserve">INTEGRANTES: </w:t>
                      </w:r>
                    </w:p>
                    <w:p w14:paraId="57D4D894" w14:textId="5F78B9BD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Ariel Alejandro Calderón</w:t>
                      </w:r>
                    </w:p>
                    <w:p w14:paraId="399E2D40" w14:textId="785B0E86" w:rsidR="00921E5F" w:rsidRPr="00921E5F" w:rsidRDefault="00921E5F" w:rsidP="00921E5F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color w:val="auto"/>
                        </w:rPr>
                      </w:pPr>
                      <w:r w:rsidRPr="00921E5F">
                        <w:rPr>
                          <w:color w:val="auto"/>
                        </w:rPr>
                        <w:t>Jacson Antonio Narváez</w:t>
                      </w:r>
                    </w:p>
                    <w:p w14:paraId="1A5217B6" w14:textId="77777777" w:rsidR="00BD7A0D" w:rsidRDefault="00BD7A0D" w:rsidP="00BD7A0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0244B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C75637" wp14:editId="270A32BA">
                <wp:simplePos x="0" y="0"/>
                <wp:positionH relativeFrom="column">
                  <wp:posOffset>4378960</wp:posOffset>
                </wp:positionH>
                <wp:positionV relativeFrom="paragraph">
                  <wp:posOffset>7856654</wp:posOffset>
                </wp:positionV>
                <wp:extent cx="1916264" cy="898497"/>
                <wp:effectExtent l="0" t="0" r="8255" b="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6264" cy="898497"/>
                        </a:xfrm>
                        <a:prstGeom prst="rect">
                          <a:avLst/>
                        </a:prstGeom>
                        <a:blipFill>
                          <a:blip r:embed="rId11"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22254A7E" w14:textId="77777777" w:rsidR="00A0244B" w:rsidRDefault="00A0244B" w:rsidP="00A0244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75637" id="Cuadro de texto 9" o:spid="_x0000_s1027" type="#_x0000_t202" style="position:absolute;margin-left:344.8pt;margin-top:618.65pt;width:150.9pt;height:7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" stroked="f" strokeweight=".5pt">
                <v:fill r:id="rId12" o:title="" recolor="t" rotate="t" type="frame"/>
                <v:textbox>
                  <w:txbxContent>
                    <w:p w14:paraId="22254A7E" w14:textId="77777777" w:rsidR="00A0244B" w:rsidRDefault="00A0244B" w:rsidP="00A0244B"/>
                  </w:txbxContent>
                </v:textbox>
              </v:shape>
            </w:pict>
          </mc:Fallback>
        </mc:AlternateContent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8751D6" wp14:editId="5A156C4D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2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A390F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" fillcolor="#393737 [814]" stroked="f" strokeweight="2pt">
                <w10:wrap anchory="page"/>
              </v:rect>
            </w:pict>
          </mc:Fallback>
        </mc:AlternateContent>
      </w:r>
    </w:p>
    <w:p w14:paraId="4376475F" w14:textId="2A1EAF02" w:rsidR="00921E5F" w:rsidRDefault="00921E5F" w:rsidP="00A0244B">
      <w:pPr>
        <w:spacing w:after="200"/>
        <w:rPr>
          <w:noProof/>
        </w:rPr>
      </w:pPr>
    </w:p>
    <w:p w14:paraId="0F857A18" w14:textId="093242A8" w:rsidR="002B4241" w:rsidRDefault="00921E5F" w:rsidP="002B4241">
      <w:pPr>
        <w:spacing w:after="200"/>
      </w:pPr>
      <w:r>
        <w:rPr>
          <w:noProof/>
        </w:rPr>
        <w:br w:type="page"/>
      </w:r>
    </w:p>
    <w:p w14:paraId="77B3D6DB" w14:textId="3DA12BFA" w:rsidR="002B4241" w:rsidRDefault="002B4241" w:rsidP="002B4241">
      <w:pPr>
        <w:rPr>
          <w:rFonts w:cs="Times New Roman"/>
          <w:color w:val="auto"/>
        </w:rPr>
      </w:pPr>
      <w:r w:rsidRPr="002B4241">
        <w:rPr>
          <w:rFonts w:cs="Times New Roman"/>
          <w:b w:val="0"/>
          <w:noProof/>
          <w:color w:val="auto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8FC2842" wp14:editId="5D42A9FE">
                <wp:simplePos x="0" y="0"/>
                <wp:positionH relativeFrom="margin">
                  <wp:align>left</wp:align>
                </wp:positionH>
                <wp:positionV relativeFrom="paragraph">
                  <wp:posOffset>312420</wp:posOffset>
                </wp:positionV>
                <wp:extent cx="6352540" cy="962025"/>
                <wp:effectExtent l="0" t="0" r="1016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2540" cy="96210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DE532D" w14:textId="64859D2C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color w:val="auto"/>
                              </w:rPr>
                            </w:pPr>
                          </w:p>
                          <w:p w14:paraId="4E29CF98" w14:textId="29F911CD" w:rsidR="002B4241" w:rsidRPr="002B4241" w:rsidRDefault="002B4241" w:rsidP="002B4241">
                            <w:pPr>
                              <w:rPr>
                                <w:rFonts w:cs="Times New Roman"/>
                                <w:b w:val="0"/>
                                <w:bCs/>
                                <w:color w:val="auto"/>
                                <w:sz w:val="24"/>
                              </w:rPr>
                            </w:pPr>
                            <w:r w:rsidRPr="002B4241">
                              <w:rPr>
                                <w:rFonts w:cs="Times New Roman"/>
                                <w:b w:val="0"/>
                                <w:bCs/>
                                <w:color w:val="auto"/>
                                <w:sz w:val="24"/>
                              </w:rPr>
                              <w:t xml:space="preserve">La declaración </w:t>
                            </w:r>
                            <w:r w:rsidR="00AF1F58">
                              <w:rPr>
                                <w:rFonts w:cs="Times New Roman"/>
                                <w:i/>
                                <w:iCs/>
                                <w:color w:val="auto"/>
                                <w:sz w:val="24"/>
                              </w:rPr>
                              <w:t>switch</w:t>
                            </w:r>
                            <w:r w:rsidRPr="002B4241">
                              <w:rPr>
                                <w:rFonts w:cs="Times New Roman"/>
                                <w:b w:val="0"/>
                                <w:bCs/>
                                <w:color w:val="auto"/>
                                <w:sz w:val="24"/>
                              </w:rPr>
                              <w:t xml:space="preserve"> en la mayoría de los lenguajes de programación le permite evaluar una expresión y ejecutar diferentes bloques de código dependiendo del valor de esa expresión.</w:t>
                            </w:r>
                          </w:p>
                          <w:p w14:paraId="3C31101A" w14:textId="426CD71F" w:rsidR="002B4241" w:rsidRDefault="002B424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FC2842" id="Cuadro de texto 2" o:spid="_x0000_s1028" type="#_x0000_t202" style="position:absolute;margin-left:0;margin-top:24.6pt;width:500.2pt;height:75.7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" fillcolor="#f2f2f2 [3052]" strokecolor="#aeaaaa [2414]">
                <v:textbox>
                  <w:txbxContent>
                    <w:p w14:paraId="4ADE532D" w14:textId="64859D2C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color w:val="auto"/>
                        </w:rPr>
                      </w:pPr>
                    </w:p>
                    <w:p w14:paraId="4E29CF98" w14:textId="29F911CD" w:rsidR="002B4241" w:rsidRPr="002B4241" w:rsidRDefault="002B4241" w:rsidP="002B4241">
                      <w:pPr>
                        <w:rPr>
                          <w:rFonts w:cs="Times New Roman"/>
                          <w:b w:val="0"/>
                          <w:bCs/>
                          <w:color w:val="auto"/>
                          <w:sz w:val="24"/>
                        </w:rPr>
                      </w:pPr>
                      <w:r w:rsidRPr="002B4241">
                        <w:rPr>
                          <w:rFonts w:cs="Times New Roman"/>
                          <w:b w:val="0"/>
                          <w:bCs/>
                          <w:color w:val="auto"/>
                          <w:sz w:val="24"/>
                        </w:rPr>
                        <w:t xml:space="preserve">La declaración </w:t>
                      </w:r>
                      <w:r w:rsidR="00AF1F58">
                        <w:rPr>
                          <w:rFonts w:cs="Times New Roman"/>
                          <w:i/>
                          <w:iCs/>
                          <w:color w:val="auto"/>
                          <w:sz w:val="24"/>
                        </w:rPr>
                        <w:t>switch</w:t>
                      </w:r>
                      <w:r w:rsidRPr="002B4241">
                        <w:rPr>
                          <w:rFonts w:cs="Times New Roman"/>
                          <w:b w:val="0"/>
                          <w:bCs/>
                          <w:color w:val="auto"/>
                          <w:sz w:val="24"/>
                        </w:rPr>
                        <w:t xml:space="preserve"> en la mayoría de los lenguajes de programación le permite evaluar una expresión y ejecutar diferentes bloques de código dependiendo del valor de esa expresión.</w:t>
                      </w:r>
                    </w:p>
                    <w:p w14:paraId="3C31101A" w14:textId="426CD71F" w:rsidR="002B4241" w:rsidRDefault="002B4241"/>
                  </w:txbxContent>
                </v:textbox>
                <w10:wrap type="square" anchorx="margin"/>
              </v:shape>
            </w:pict>
          </mc:Fallback>
        </mc:AlternateContent>
      </w:r>
      <w:r w:rsidRPr="002B4241">
        <w:rPr>
          <w:rFonts w:cs="Times New Roman"/>
          <w:color w:val="auto"/>
        </w:rPr>
        <w:t>SWITCH</w:t>
      </w:r>
      <w:r w:rsidR="00AF1F58">
        <w:rPr>
          <w:rFonts w:cs="Times New Roman"/>
          <w:color w:val="auto"/>
        </w:rPr>
        <w:t xml:space="preserve"> CASE</w:t>
      </w:r>
    </w:p>
    <w:p w14:paraId="4C91ACD8" w14:textId="77777777" w:rsidR="002B4241" w:rsidRDefault="002B4241" w:rsidP="002B4241">
      <w:pPr>
        <w:rPr>
          <w:rFonts w:cs="Times New Roman"/>
          <w:b w:val="0"/>
          <w:bCs/>
          <w:color w:val="auto"/>
          <w:sz w:val="24"/>
        </w:rPr>
      </w:pPr>
    </w:p>
    <w:p w14:paraId="348FCBCC" w14:textId="034015D1" w:rsidR="002B4241" w:rsidRPr="00E97ABD" w:rsidRDefault="002B4241" w:rsidP="002B4241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Cada valor posible de una expresión está asociado a un </w:t>
      </w:r>
      <w:r w:rsidRPr="00E97ABD">
        <w:rPr>
          <w:rFonts w:cs="Times New Roman"/>
          <w:color w:val="auto"/>
          <w:sz w:val="24"/>
          <w:szCs w:val="24"/>
        </w:rPr>
        <w:t>caso específico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, y el bloque de código correspondiente a ese caso se ejecuta si el valor de la expresión coincide con el valor especificado en ese </w:t>
      </w:r>
      <w:r w:rsidRPr="00E97ABD">
        <w:rPr>
          <w:rFonts w:cs="Times New Roman"/>
          <w:color w:val="auto"/>
          <w:sz w:val="24"/>
          <w:szCs w:val="24"/>
        </w:rPr>
        <w:t>caso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2D99E056" w14:textId="3B16A264" w:rsidR="002B4241" w:rsidRPr="00E97ABD" w:rsidRDefault="002B4241" w:rsidP="002B4241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4B8BF48D" w14:textId="464551C9" w:rsidR="00AF1F58" w:rsidRPr="00E97ABD" w:rsidRDefault="00AF1F58" w:rsidP="00AF1F58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Funcionamiento Básico</w:t>
      </w:r>
    </w:p>
    <w:p w14:paraId="6C5F6EB3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0FFC37FE" w14:textId="6E61496A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 xml:space="preserve">Evaluación de </w:t>
      </w:r>
      <w:r w:rsidRPr="00E97ABD">
        <w:rPr>
          <w:rFonts w:cs="Times New Roman"/>
          <w:color w:val="auto"/>
          <w:sz w:val="24"/>
          <w:szCs w:val="24"/>
        </w:rPr>
        <w:t>expresión: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La sentencia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="00A50784" w:rsidRPr="00E97ABD">
        <w:rPr>
          <w:rFonts w:cs="Times New Roman"/>
          <w:i/>
          <w:iCs/>
          <w:color w:val="auto"/>
          <w:sz w:val="24"/>
          <w:szCs w:val="24"/>
        </w:rPr>
        <w:t xml:space="preserve"> 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evalúa una expresión y luego ejecuta uno de los varios bloques de código dependiendo del valor resultante de esta expresión.</w:t>
      </w:r>
    </w:p>
    <w:p w14:paraId="53319C5D" w14:textId="5BF4B01E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 xml:space="preserve"> </w:t>
      </w:r>
      <w:r w:rsidRPr="00E97ABD">
        <w:rPr>
          <w:rFonts w:cs="Times New Roman"/>
          <w:color w:val="auto"/>
          <w:sz w:val="24"/>
          <w:szCs w:val="24"/>
        </w:rPr>
        <w:t>Comparación</w:t>
      </w:r>
      <w:r w:rsidRPr="00E97ABD">
        <w:rPr>
          <w:rFonts w:cs="Times New Roman"/>
          <w:color w:val="auto"/>
          <w:sz w:val="24"/>
          <w:szCs w:val="24"/>
        </w:rPr>
        <w:t>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Cada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en la estructura de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especifica un valor constante o una expresión constante que se compara con el resultado de la expresión evaluada.</w:t>
      </w:r>
    </w:p>
    <w:p w14:paraId="31487F24" w14:textId="1E05817D" w:rsidR="00AF1F58" w:rsidRPr="00E97ABD" w:rsidRDefault="00AF1F58" w:rsidP="00AF1F58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Coincidencia</w:t>
      </w:r>
      <w:r w:rsidRPr="00E97ABD">
        <w:rPr>
          <w:rFonts w:cs="Times New Roman"/>
          <w:color w:val="auto"/>
          <w:sz w:val="24"/>
          <w:szCs w:val="24"/>
        </w:rPr>
        <w:t>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Si la expresión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coincide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con un valor en un case, se ejecuta el bloque de código asociado con ese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1DDE8F9E" w14:textId="304321EA" w:rsidR="00AF1F58" w:rsidRPr="00E97ABD" w:rsidRDefault="00AF1F58" w:rsidP="00F83E21">
      <w:pPr>
        <w:pStyle w:val="Prrafodelista"/>
        <w:numPr>
          <w:ilvl w:val="0"/>
          <w:numId w:val="10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Break</w:t>
      </w:r>
      <w:r w:rsidRPr="00E97ABD">
        <w:rPr>
          <w:rFonts w:cs="Times New Roman"/>
          <w:color w:val="auto"/>
          <w:sz w:val="24"/>
          <w:szCs w:val="24"/>
        </w:rPr>
        <w:t>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Después de ejecutar un case, generalmente se usa la palabra clave </w:t>
      </w:r>
      <w:r w:rsidRPr="00E97ABD">
        <w:rPr>
          <w:rFonts w:cs="Times New Roman"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para salir de la estructura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. Esto evita que se ejecuten los bloques de código de los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siguientes.</w:t>
      </w:r>
    </w:p>
    <w:p w14:paraId="7E385179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519A8E2F" w14:textId="74340902" w:rsidR="00AF1F58" w:rsidRPr="00E97ABD" w:rsidRDefault="00AF1F58" w:rsidP="00AF1F58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Sintaxis general</w:t>
      </w:r>
    </w:p>
    <w:p w14:paraId="0B4A966E" w14:textId="77777777" w:rsidR="00AF1F58" w:rsidRPr="00E97ABD" w:rsidRDefault="00AF1F58" w:rsidP="00AF1F58">
      <w:pPr>
        <w:rPr>
          <w:rFonts w:cs="Times New Roman"/>
          <w:color w:val="auto"/>
          <w:sz w:val="24"/>
          <w:szCs w:val="24"/>
        </w:rPr>
      </w:pPr>
    </w:p>
    <w:p w14:paraId="314D8B66" w14:textId="15583162" w:rsidR="00AF1F58" w:rsidRPr="00E97ABD" w:rsidRDefault="00AF1F58" w:rsidP="00AF1F58">
      <w:pPr>
        <w:rPr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107703C3" wp14:editId="35BB338A">
            <wp:simplePos x="0" y="0"/>
            <wp:positionH relativeFrom="margin">
              <wp:posOffset>510540</wp:posOffset>
            </wp:positionH>
            <wp:positionV relativeFrom="paragraph">
              <wp:posOffset>137795</wp:posOffset>
            </wp:positionV>
            <wp:extent cx="5398770" cy="3013075"/>
            <wp:effectExtent l="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83" r="871"/>
                    <a:stretch/>
                  </pic:blipFill>
                  <pic:spPr bwMode="auto">
                    <a:xfrm>
                      <a:off x="0" y="0"/>
                      <a:ext cx="5398770" cy="301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9983B" w14:textId="25219B86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4A81D08C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712A5EC7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182E2EC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15481722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9AC2AF4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2CF88914" w14:textId="77777777" w:rsidR="00AF1F58" w:rsidRPr="00E97ABD" w:rsidRDefault="00AF1F58" w:rsidP="00AF1F58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0B8A0F01" w14:textId="77D43F2A" w:rsidR="002B4241" w:rsidRPr="00E97ABD" w:rsidRDefault="00AF1F58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br w:type="page"/>
      </w:r>
      <w:r w:rsidR="002B4241" w:rsidRPr="00E97ABD">
        <w:rPr>
          <w:rFonts w:cs="Times New Roman"/>
          <w:b w:val="0"/>
          <w:bCs/>
          <w:color w:val="auto"/>
          <w:sz w:val="24"/>
          <w:szCs w:val="24"/>
        </w:rPr>
        <w:lastRenderedPageBreak/>
        <w:t>Algunos ejemplos en diferentes lenguajes de programación</w:t>
      </w:r>
      <w:r w:rsidR="002B4241" w:rsidRPr="00E97ABD">
        <w:rPr>
          <w:rFonts w:cs="Times New Roman"/>
          <w:b w:val="0"/>
          <w:bCs/>
          <w:color w:val="auto"/>
          <w:sz w:val="24"/>
          <w:szCs w:val="24"/>
        </w:rPr>
        <w:t>:</w:t>
      </w:r>
    </w:p>
    <w:p w14:paraId="1C7A6967" w14:textId="77777777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  <w:sectPr w:rsidR="00A50784" w:rsidRPr="00E97ABD" w:rsidSect="00E97ABD">
          <w:headerReference w:type="default" r:id="rId14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382"/>
        </w:sectPr>
      </w:pPr>
    </w:p>
    <w:p w14:paraId="4A6E4E30" w14:textId="21278A01" w:rsidR="002B4241" w:rsidRPr="00E97ABD" w:rsidRDefault="002B4241" w:rsidP="002B4241">
      <w:pPr>
        <w:rPr>
          <w:rFonts w:cs="Times New Roman"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Java</w:t>
      </w:r>
    </w:p>
    <w:p w14:paraId="04E6135F" w14:textId="4D3A7E78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b w:val="0"/>
          <w:bCs/>
          <w:noProof/>
          <w:color w:val="auto"/>
          <w:sz w:val="24"/>
          <w:szCs w:val="24"/>
        </w:rPr>
        <w:drawing>
          <wp:anchor distT="0" distB="0" distL="114300" distR="114300" simplePos="0" relativeHeight="251674624" behindDoc="0" locked="0" layoutInCell="1" allowOverlap="1" wp14:anchorId="58129417" wp14:editId="30567A26">
            <wp:simplePos x="0" y="0"/>
            <wp:positionH relativeFrom="margin">
              <wp:align>left</wp:align>
            </wp:positionH>
            <wp:positionV relativeFrom="paragraph">
              <wp:posOffset>217805</wp:posOffset>
            </wp:positionV>
            <wp:extent cx="2682240" cy="2894330"/>
            <wp:effectExtent l="0" t="0" r="381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092" cy="2897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8BA00" w14:textId="0E1991C1" w:rsidR="00A50784" w:rsidRPr="00E97ABD" w:rsidRDefault="00A50784" w:rsidP="002B4241">
      <w:pPr>
        <w:rPr>
          <w:rFonts w:cs="Times New Roman"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C ++</w:t>
      </w:r>
    </w:p>
    <w:p w14:paraId="05F95309" w14:textId="77777777" w:rsidR="00A50784" w:rsidRPr="00E97ABD" w:rsidRDefault="00A50784" w:rsidP="002B4241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6435C1C2" w14:textId="52FBE1D2" w:rsidR="002B4241" w:rsidRPr="00E97ABD" w:rsidRDefault="00A50784" w:rsidP="002B4241">
      <w:pPr>
        <w:rPr>
          <w:b w:val="0"/>
          <w:bCs/>
          <w:color w:val="auto"/>
          <w:sz w:val="24"/>
          <w:szCs w:val="24"/>
        </w:rPr>
      </w:pPr>
      <w:r w:rsidRPr="00E97ABD">
        <w:rPr>
          <w:noProof/>
          <w:sz w:val="24"/>
          <w:szCs w:val="24"/>
        </w:rPr>
        <w:drawing>
          <wp:inline distT="0" distB="0" distL="0" distR="0" wp14:anchorId="5F74EBBA" wp14:editId="04BEC178">
            <wp:extent cx="2932981" cy="2894234"/>
            <wp:effectExtent l="0" t="0" r="127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787" cy="29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2CAB0" w14:textId="77777777" w:rsidR="00A50784" w:rsidRPr="00E97ABD" w:rsidRDefault="00A50784">
      <w:pPr>
        <w:spacing w:after="200"/>
        <w:rPr>
          <w:rFonts w:cs="Times New Roman"/>
          <w:b w:val="0"/>
          <w:bCs/>
          <w:color w:val="auto"/>
          <w:sz w:val="24"/>
          <w:szCs w:val="24"/>
        </w:rPr>
        <w:sectPr w:rsidR="00A50784" w:rsidRPr="00E97ABD" w:rsidSect="00A50784">
          <w:type w:val="continuous"/>
          <w:pgSz w:w="11906" w:h="16838" w:code="9"/>
          <w:pgMar w:top="720" w:right="936" w:bottom="720" w:left="936" w:header="0" w:footer="289" w:gutter="0"/>
          <w:pgBorders w:display="not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2" w:space="720"/>
          <w:docGrid w:linePitch="382"/>
        </w:sectPr>
      </w:pPr>
    </w:p>
    <w:p w14:paraId="78B02C64" w14:textId="77777777" w:rsidR="00E97ABD" w:rsidRPr="00E97ABD" w:rsidRDefault="00E97ABD" w:rsidP="00E97ABD">
      <w:pPr>
        <w:spacing w:after="200"/>
        <w:rPr>
          <w:rFonts w:cs="Times New Roman"/>
          <w:b w:val="0"/>
          <w:bCs/>
          <w:color w:val="auto"/>
          <w:sz w:val="24"/>
          <w:szCs w:val="24"/>
        </w:rPr>
      </w:pPr>
    </w:p>
    <w:p w14:paraId="769F2FE6" w14:textId="4987C57D" w:rsidR="00E97ABD" w:rsidRPr="00E97ABD" w:rsidRDefault="00E97ABD" w:rsidP="00E97ABD">
      <w:pPr>
        <w:spacing w:after="200"/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Aspectos importantes</w:t>
      </w:r>
    </w:p>
    <w:p w14:paraId="53FD7A46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Tipos de datos: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Dependiendo del lenguaje, los tipos de datos que se pueden usar en los</w:t>
      </w:r>
      <w:r w:rsidRPr="00E97ABD">
        <w:rPr>
          <w:rFonts w:cs="Times New Roman"/>
          <w:i/>
          <w:iCs/>
          <w:color w:val="auto"/>
          <w:sz w:val="24"/>
          <w:szCs w:val="24"/>
        </w:rPr>
        <w:t xml:space="preserve"> 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pueden variar. Algunos leguajes solo permiten valores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constantes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(como en C++), mientras que otros permiten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expresiones más complejas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(como en Java).</w:t>
      </w:r>
    </w:p>
    <w:p w14:paraId="3E48A2AD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Orden de evaluación: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  Los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se evalúan en orden secuencial. Una vez que se encuentra una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coincidencia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, se ejecuta el bloqueo de código correspondiente y luego se sale de la estructura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0395991F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Uso de break: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Olvidar incluir </w:t>
      </w:r>
      <w:r w:rsidRPr="00E97ABD">
        <w:rPr>
          <w:rFonts w:cs="Times New Roman"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después de una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puede llevar a un comportamiento inesperado, ya que la ejecución continuara con los bloqueos de código de los case siguientes hasta encontrar un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break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1D1FFEAC" w14:textId="77777777" w:rsidR="00E97ABD" w:rsidRPr="00E97ABD" w:rsidRDefault="00E97ABD" w:rsidP="00E97ABD">
      <w:pPr>
        <w:pStyle w:val="Prrafodelista"/>
        <w:numPr>
          <w:ilvl w:val="0"/>
          <w:numId w:val="11"/>
        </w:num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color w:val="auto"/>
          <w:sz w:val="24"/>
          <w:szCs w:val="24"/>
        </w:rPr>
        <w:t>No se puede repetir valores: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No puedes tener dos </w:t>
      </w:r>
      <w:r w:rsidRPr="00E97ABD">
        <w:rPr>
          <w:rFonts w:cs="Times New Roman"/>
          <w:i/>
          <w:iCs/>
          <w:color w:val="auto"/>
          <w:sz w:val="24"/>
          <w:szCs w:val="24"/>
        </w:rPr>
        <w:t>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con el mismo valor en una misma estructura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 Cada valor debe ser único.</w:t>
      </w:r>
    </w:p>
    <w:p w14:paraId="6F79E01A" w14:textId="15C6157C" w:rsid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6B32ED1E" w14:textId="77777777" w:rsidR="00E97ABD" w:rsidRP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</w:p>
    <w:p w14:paraId="16C7A205" w14:textId="039F6A85" w:rsidR="00E97ABD" w:rsidRPr="00E97ABD" w:rsidRDefault="00E97ABD" w:rsidP="00E97ABD">
      <w:pPr>
        <w:rPr>
          <w:rFonts w:cs="Times New Roman"/>
          <w:color w:val="auto"/>
          <w:szCs w:val="28"/>
        </w:rPr>
      </w:pPr>
      <w:r w:rsidRPr="00E97ABD">
        <w:rPr>
          <w:rFonts w:cs="Times New Roman"/>
          <w:color w:val="auto"/>
          <w:szCs w:val="28"/>
        </w:rPr>
        <w:t>Conclusión</w:t>
      </w:r>
    </w:p>
    <w:p w14:paraId="11AE5632" w14:textId="77777777" w:rsidR="00E97ABD" w:rsidRPr="00E97ABD" w:rsidRDefault="00E97ABD" w:rsidP="00E97ABD">
      <w:pPr>
        <w:rPr>
          <w:rFonts w:cs="Times New Roman"/>
          <w:b w:val="0"/>
          <w:bCs/>
          <w:color w:val="auto"/>
          <w:sz w:val="24"/>
          <w:szCs w:val="24"/>
        </w:rPr>
      </w:pP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La sentencia </w:t>
      </w:r>
      <w:r w:rsidRPr="00E97ABD">
        <w:rPr>
          <w:rFonts w:cs="Times New Roman"/>
          <w:i/>
          <w:iCs/>
          <w:color w:val="auto"/>
          <w:sz w:val="24"/>
          <w:szCs w:val="24"/>
        </w:rPr>
        <w:t>switch case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 xml:space="preserve"> es una herramienta útil para manejar múltiples caminos de ejecución en función de diferentes valores de una expresión en un programa. Es especialmente útil cuando hay una serie de valores posibles y se quiere evitar una cascada de </w:t>
      </w:r>
      <w:r w:rsidRPr="00E97ABD">
        <w:rPr>
          <w:rFonts w:cs="Times New Roman"/>
          <w:b w:val="0"/>
          <w:bCs/>
          <w:i/>
          <w:iCs/>
          <w:color w:val="auto"/>
          <w:sz w:val="24"/>
          <w:szCs w:val="24"/>
        </w:rPr>
        <w:t>if-else</w:t>
      </w:r>
      <w:r w:rsidRPr="00E97ABD">
        <w:rPr>
          <w:rFonts w:cs="Times New Roman"/>
          <w:b w:val="0"/>
          <w:bCs/>
          <w:color w:val="auto"/>
          <w:sz w:val="24"/>
          <w:szCs w:val="24"/>
        </w:rPr>
        <w:t>.</w:t>
      </w:r>
    </w:p>
    <w:p w14:paraId="6594D2E1" w14:textId="77777777" w:rsidR="002B4241" w:rsidRPr="0088549B" w:rsidRDefault="002B4241" w:rsidP="002B4241"/>
    <w:p w14:paraId="25D35104" w14:textId="77777777" w:rsidR="0055066B" w:rsidRPr="0055066B" w:rsidRDefault="0055066B" w:rsidP="0055066B">
      <w:pPr>
        <w:rPr>
          <w:rFonts w:cstheme="minorHAnsi"/>
        </w:rPr>
      </w:pPr>
    </w:p>
    <w:p w14:paraId="36D7CA44" w14:textId="77777777" w:rsidR="0055066B" w:rsidRPr="0055066B" w:rsidRDefault="0055066B" w:rsidP="0055066B">
      <w:pPr>
        <w:jc w:val="center"/>
        <w:rPr>
          <w:rFonts w:cstheme="minorHAnsi"/>
          <w:u w:val="single"/>
        </w:rPr>
      </w:pPr>
    </w:p>
    <w:p w14:paraId="047C97B1" w14:textId="77777777" w:rsidR="0055066B" w:rsidRPr="0055066B" w:rsidRDefault="0055066B" w:rsidP="0055066B">
      <w:pPr>
        <w:rPr>
          <w:rFonts w:cstheme="minorHAnsi"/>
          <w:sz w:val="24"/>
        </w:rPr>
      </w:pPr>
    </w:p>
    <w:p w14:paraId="3AD405F1" w14:textId="77777777" w:rsidR="0055066B" w:rsidRPr="0055066B" w:rsidRDefault="0055066B" w:rsidP="0055066B">
      <w:pPr>
        <w:rPr>
          <w:rFonts w:cstheme="minorHAnsi"/>
        </w:rPr>
      </w:pPr>
    </w:p>
    <w:p w14:paraId="3C08E4C6" w14:textId="77777777" w:rsidR="0055066B" w:rsidRPr="0055066B" w:rsidRDefault="0055066B" w:rsidP="0055066B">
      <w:pPr>
        <w:rPr>
          <w:rFonts w:ascii="Times New Roman" w:hAnsi="Times New Roman" w:cs="Times New Roman"/>
          <w:b w:val="0"/>
          <w:color w:val="0D0D0D"/>
          <w:shd w:val="clear" w:color="auto" w:fill="FFFFFF"/>
        </w:rPr>
      </w:pPr>
    </w:p>
    <w:p w14:paraId="3D6FBE84" w14:textId="02ECA014" w:rsidR="00DD5C29" w:rsidRPr="00DD5C29" w:rsidRDefault="00DD5C29" w:rsidP="00DD5C29"/>
    <w:p w14:paraId="4AC5D5BD" w14:textId="22A58F87" w:rsidR="00DD5C29" w:rsidRPr="00DD5C29" w:rsidRDefault="00DD5C29" w:rsidP="00DD5C29"/>
    <w:p w14:paraId="447FECAF" w14:textId="7AA7C9B7" w:rsidR="00DD5C29" w:rsidRPr="00DD5C29" w:rsidRDefault="00DD5C29" w:rsidP="00DD5C29"/>
    <w:p w14:paraId="11F27103" w14:textId="1BBF8525" w:rsidR="00DD5C29" w:rsidRDefault="00DD5C29" w:rsidP="00DD5C29"/>
    <w:p w14:paraId="1D63AFFD" w14:textId="146344B2" w:rsidR="00E97ABD" w:rsidRDefault="00E97ABD" w:rsidP="00DD5C29"/>
    <w:p w14:paraId="3F4F1497" w14:textId="77777777" w:rsidR="00E97ABD" w:rsidRPr="00DD5C29" w:rsidRDefault="00E97ABD" w:rsidP="00DD5C29"/>
    <w:p w14:paraId="473B0900" w14:textId="3ED52DFA" w:rsidR="00DD5C29" w:rsidRPr="00DD5C29" w:rsidRDefault="00DD5C29" w:rsidP="00DD5C29"/>
    <w:p w14:paraId="135195A8" w14:textId="74690CD7" w:rsidR="00DD5C29" w:rsidRPr="00DD5C29" w:rsidRDefault="004158EA" w:rsidP="00DD5C2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D1E7A14" wp14:editId="1D23EE50">
                <wp:simplePos x="0" y="0"/>
                <wp:positionH relativeFrom="column">
                  <wp:posOffset>320040</wp:posOffset>
                </wp:positionH>
                <wp:positionV relativeFrom="paragraph">
                  <wp:posOffset>188372</wp:posOffset>
                </wp:positionV>
                <wp:extent cx="5664530" cy="3182587"/>
                <wp:effectExtent l="0" t="0" r="12700" b="18415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4530" cy="3182587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F0678" w14:textId="77777777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</w:p>
                          <w:p w14:paraId="4603182D" w14:textId="76A146EE" w:rsidR="004158EA" w:rsidRDefault="004158EA" w:rsidP="004158EA">
                            <w:pPr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55066B">
                              <w:rPr>
                                <w:rFonts w:cstheme="minorHAnsi"/>
                              </w:rPr>
                              <w:t>Bibliografía</w:t>
                            </w:r>
                          </w:p>
                          <w:p w14:paraId="5970EFB3" w14:textId="77777777" w:rsidR="004158EA" w:rsidRPr="0055066B" w:rsidRDefault="004158EA" w:rsidP="004158EA">
                            <w:pPr>
                              <w:jc w:val="center"/>
                              <w:rPr>
                                <w:rFonts w:cstheme="minorHAnsi"/>
                                <w:b w:val="0"/>
                              </w:rPr>
                            </w:pPr>
                          </w:p>
                          <w:p w14:paraId="7D8D6DC3" w14:textId="6EED05CD" w:rsidR="002B4241" w:rsidRPr="00E97ABD" w:rsidRDefault="00A50784" w:rsidP="002B4241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</w:pPr>
                            <w:hyperlink r:id="rId17" w:history="1">
                              <w:r w:rsidRPr="00E97ABD">
                                <w:rPr>
                                  <w:rStyle w:val="Hipervnculo"/>
                                  <w:rFonts w:cs="Times New Roman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https://www.ibm.com/docs/es/netcoolomnibus/8.1?topic=files-switch-statement</w:t>
                              </w:r>
                            </w:hyperlink>
                          </w:p>
                          <w:p w14:paraId="35B8CFB8" w14:textId="43085F93" w:rsidR="002B4241" w:rsidRPr="00E97ABD" w:rsidRDefault="00A50784" w:rsidP="002B4241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</w:pPr>
                            <w:r w:rsidRPr="00E97ABD">
                              <w:rPr>
                                <w:rFonts w:cs="Times New Roman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</w:rPr>
                              <w:t>https://www.programarya.com/Cursos/C++/Condicionales/Condicional-switch</w:t>
                            </w:r>
                          </w:p>
                          <w:p w14:paraId="3F43484E" w14:textId="5188432B" w:rsidR="00E97ABD" w:rsidRPr="00E97ABD" w:rsidRDefault="00E97ABD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8" w:history="1">
                              <w:r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https://www.w3schools.com/js/js_switch.asp</w:t>
                              </w:r>
                            </w:hyperlink>
                          </w:p>
                          <w:p w14:paraId="5B90E0FB" w14:textId="16DEBF84" w:rsidR="00E97ABD" w:rsidRPr="00E97ABD" w:rsidRDefault="00E97ABD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19" w:history="1">
                              <w:r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https://www.geeksforgeeks.org/c-switch-statement/</w:t>
                              </w:r>
                            </w:hyperlink>
                          </w:p>
                          <w:p w14:paraId="42AE96E0" w14:textId="1A616087" w:rsidR="00E97ABD" w:rsidRPr="00E97ABD" w:rsidRDefault="00E97ABD" w:rsidP="004158E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cstheme="minorHAnsi"/>
                                <w:b w:val="0"/>
                                <w:bCs/>
                                <w:color w:val="3592CF" w:themeColor="accent2"/>
                                <w:sz w:val="24"/>
                                <w:szCs w:val="24"/>
                                <w:u w:val="single"/>
                              </w:rPr>
                            </w:pPr>
                            <w:hyperlink r:id="rId20" w:history="1">
                              <w:r w:rsidRPr="00E97ABD">
                                <w:rPr>
                                  <w:rStyle w:val="Hipervnculo"/>
                                  <w:b w:val="0"/>
                                  <w:bCs/>
                                  <w:color w:val="3592CF" w:themeColor="accent2"/>
                                  <w:sz w:val="24"/>
                                  <w:szCs w:val="24"/>
                                </w:rPr>
                                <w:t>https://www.freecodecamp.org/espanol/news/javascript-switch-case-ejemplo-de-sentencias-switch-en-js/</w:t>
                              </w:r>
                            </w:hyperlink>
                          </w:p>
                          <w:p w14:paraId="14046C1E" w14:textId="77777777" w:rsidR="004158EA" w:rsidRDefault="004158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1E7A14" id="Cuadro de texto 24" o:spid="_x0000_s1029" type="#_x0000_t202" style="position:absolute;margin-left:25.2pt;margin-top:14.85pt;width:446.05pt;height:250.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" fillcolor="#e0eff4 [663]" strokeweight=".5pt">
                <v:textbox>
                  <w:txbxContent>
                    <w:p w14:paraId="03EF0678" w14:textId="77777777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</w:p>
                    <w:p w14:paraId="4603182D" w14:textId="76A146EE" w:rsidR="004158EA" w:rsidRDefault="004158EA" w:rsidP="004158EA">
                      <w:pPr>
                        <w:jc w:val="center"/>
                        <w:rPr>
                          <w:rFonts w:cstheme="minorHAnsi"/>
                        </w:rPr>
                      </w:pPr>
                      <w:r w:rsidRPr="0055066B">
                        <w:rPr>
                          <w:rFonts w:cstheme="minorHAnsi"/>
                        </w:rPr>
                        <w:t>Bibliografía</w:t>
                      </w:r>
                    </w:p>
                    <w:p w14:paraId="5970EFB3" w14:textId="77777777" w:rsidR="004158EA" w:rsidRPr="0055066B" w:rsidRDefault="004158EA" w:rsidP="004158EA">
                      <w:pPr>
                        <w:jc w:val="center"/>
                        <w:rPr>
                          <w:rFonts w:cstheme="minorHAnsi"/>
                          <w:b w:val="0"/>
                        </w:rPr>
                      </w:pPr>
                    </w:p>
                    <w:p w14:paraId="7D8D6DC3" w14:textId="6EED05CD" w:rsidR="002B4241" w:rsidRPr="00E97ABD" w:rsidRDefault="00A50784" w:rsidP="002B4241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</w:pPr>
                      <w:hyperlink r:id="rId21" w:history="1">
                        <w:r w:rsidRPr="00E97ABD">
                          <w:rPr>
                            <w:rStyle w:val="Hipervnculo"/>
                            <w:rFonts w:cs="Times New Roman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https://www.ibm.com/docs/es/netcoolomnibus/8.1?topic=files-switch-statement</w:t>
                        </w:r>
                      </w:hyperlink>
                    </w:p>
                    <w:p w14:paraId="35B8CFB8" w14:textId="43085F93" w:rsidR="002B4241" w:rsidRPr="00E97ABD" w:rsidRDefault="00A50784" w:rsidP="002B4241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</w:pPr>
                      <w:r w:rsidRPr="00E97ABD">
                        <w:rPr>
                          <w:rFonts w:cs="Times New Roman"/>
                          <w:b w:val="0"/>
                          <w:bCs/>
                          <w:color w:val="3592CF" w:themeColor="accent2"/>
                          <w:sz w:val="24"/>
                          <w:szCs w:val="24"/>
                        </w:rPr>
                        <w:t>https://www.programarya.com/Cursos/C++/Condicionales/Condicional-switch</w:t>
                      </w:r>
                    </w:p>
                    <w:p w14:paraId="3F43484E" w14:textId="5188432B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2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https://www.w3schools.com/js/js_switch.asp</w:t>
                        </w:r>
                      </w:hyperlink>
                    </w:p>
                    <w:p w14:paraId="5B90E0FB" w14:textId="16DEBF84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3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https://www.geeksforgeeks.org/c-switch-statement/</w:t>
                        </w:r>
                      </w:hyperlink>
                    </w:p>
                    <w:p w14:paraId="42AE96E0" w14:textId="1A616087" w:rsidR="00E97ABD" w:rsidRPr="00E97ABD" w:rsidRDefault="00E97ABD" w:rsidP="004158E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cstheme="minorHAnsi"/>
                          <w:b w:val="0"/>
                          <w:bCs/>
                          <w:color w:val="3592CF" w:themeColor="accent2"/>
                          <w:sz w:val="24"/>
                          <w:szCs w:val="24"/>
                          <w:u w:val="single"/>
                        </w:rPr>
                      </w:pPr>
                      <w:hyperlink r:id="rId24" w:history="1">
                        <w:r w:rsidRPr="00E97ABD">
                          <w:rPr>
                            <w:rStyle w:val="Hipervnculo"/>
                            <w:b w:val="0"/>
                            <w:bCs/>
                            <w:color w:val="3592CF" w:themeColor="accent2"/>
                            <w:sz w:val="24"/>
                            <w:szCs w:val="24"/>
                          </w:rPr>
                          <w:t>https://www.freecodecamp.org/espanol/news/javascript-switch-case-ejemplo-de-sentencias-switch-en-js/</w:t>
                        </w:r>
                      </w:hyperlink>
                    </w:p>
                    <w:p w14:paraId="14046C1E" w14:textId="77777777" w:rsidR="004158EA" w:rsidRDefault="004158EA"/>
                  </w:txbxContent>
                </v:textbox>
              </v:shape>
            </w:pict>
          </mc:Fallback>
        </mc:AlternateContent>
      </w:r>
    </w:p>
    <w:p w14:paraId="29DB16C3" w14:textId="5504EDC3" w:rsidR="00DD5C29" w:rsidRPr="00DD5C29" w:rsidRDefault="00DD5C29" w:rsidP="00DD5C29"/>
    <w:p w14:paraId="39223126" w14:textId="6FC45A70" w:rsidR="00DD5C29" w:rsidRPr="00DD5C29" w:rsidRDefault="00DD5C29" w:rsidP="00DD5C29"/>
    <w:p w14:paraId="5ACE8082" w14:textId="3F24E4F3" w:rsidR="00DD5C29" w:rsidRPr="00DD5C29" w:rsidRDefault="00DD5C29" w:rsidP="00DD5C29"/>
    <w:p w14:paraId="0570236F" w14:textId="3A0C150B" w:rsidR="00DD5C29" w:rsidRPr="00DD5C29" w:rsidRDefault="00DD5C29" w:rsidP="00DD5C29"/>
    <w:p w14:paraId="7C9017EA" w14:textId="3EF272CE" w:rsidR="00DD5C29" w:rsidRPr="00DD5C29" w:rsidRDefault="00DD5C29" w:rsidP="00DD5C29"/>
    <w:p w14:paraId="762B19FB" w14:textId="6E90A785" w:rsidR="00DD5C29" w:rsidRPr="00DD5C29" w:rsidRDefault="00DD5C29" w:rsidP="00DD5C29"/>
    <w:p w14:paraId="3E77848A" w14:textId="0A247947" w:rsidR="00DD5C29" w:rsidRPr="00DD5C29" w:rsidRDefault="00DD5C29" w:rsidP="00DD5C29"/>
    <w:p w14:paraId="344D55C9" w14:textId="15E0D451" w:rsidR="00DD5C29" w:rsidRPr="00DD5C29" w:rsidRDefault="00DD5C29" w:rsidP="00DD5C29"/>
    <w:p w14:paraId="6D3DE829" w14:textId="7B006AB2" w:rsidR="00DD5C29" w:rsidRPr="00DD5C29" w:rsidRDefault="00DD5C29" w:rsidP="00DD5C29"/>
    <w:p w14:paraId="5A0A2DF7" w14:textId="53924DF2" w:rsidR="00DD5C29" w:rsidRPr="00DD5C29" w:rsidRDefault="00DD5C29" w:rsidP="00DD5C29"/>
    <w:p w14:paraId="2EC5285D" w14:textId="5CAA3D64" w:rsidR="00DD5C29" w:rsidRPr="00DD5C29" w:rsidRDefault="00DD5C29" w:rsidP="00DD5C29"/>
    <w:p w14:paraId="0A021BB8" w14:textId="0DEE1506" w:rsidR="00DD5C29" w:rsidRPr="00DD5C29" w:rsidRDefault="00DD5C29" w:rsidP="00DD5C29"/>
    <w:p w14:paraId="01A93CFB" w14:textId="54952CB1" w:rsidR="00DD5C29" w:rsidRPr="00DD5C29" w:rsidRDefault="00DD5C29" w:rsidP="00DD5C29"/>
    <w:p w14:paraId="79E07563" w14:textId="330462A2" w:rsidR="00DD5C29" w:rsidRPr="00DD5C29" w:rsidRDefault="00DD5C29" w:rsidP="00DD5C29"/>
    <w:p w14:paraId="4A48AA81" w14:textId="60C205E8" w:rsidR="00DD5C29" w:rsidRPr="00DD5C29" w:rsidRDefault="00DD5C29" w:rsidP="00DD5C29"/>
    <w:p w14:paraId="0E697677" w14:textId="7EF27D42" w:rsidR="00DD5C29" w:rsidRPr="00DD5C29" w:rsidRDefault="00DD5C29" w:rsidP="00DD5C29"/>
    <w:p w14:paraId="37BC3880" w14:textId="4AD05327" w:rsidR="00DD5C29" w:rsidRPr="00DD5C29" w:rsidRDefault="00DD5C29" w:rsidP="00DD5C29"/>
    <w:p w14:paraId="3512D20A" w14:textId="2E109F6D" w:rsidR="00DD5C29" w:rsidRPr="00DD5C29" w:rsidRDefault="00DD5C29" w:rsidP="00DD5C29"/>
    <w:p w14:paraId="4EC0F19D" w14:textId="5B01E5C8" w:rsidR="00DD5C29" w:rsidRPr="00DD5C29" w:rsidRDefault="00DD5C29" w:rsidP="00DD5C29"/>
    <w:p w14:paraId="76181378" w14:textId="77777777" w:rsidR="00DD5C29" w:rsidRPr="00DD5C29" w:rsidRDefault="00DD5C29" w:rsidP="00DD5C29"/>
    <w:sectPr w:rsidR="00DD5C29" w:rsidRPr="00DD5C29" w:rsidSect="00A50784">
      <w:type w:val="continuous"/>
      <w:pgSz w:w="11906" w:h="16838" w:code="9"/>
      <w:pgMar w:top="720" w:right="936" w:bottom="720" w:left="936" w:header="0" w:footer="289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82E3E4A" w14:textId="77777777" w:rsidR="00F433F3" w:rsidRDefault="00F433F3">
      <w:r>
        <w:separator/>
      </w:r>
    </w:p>
    <w:p w14:paraId="01189333" w14:textId="77777777" w:rsidR="00F433F3" w:rsidRDefault="00F433F3"/>
  </w:endnote>
  <w:endnote w:type="continuationSeparator" w:id="0">
    <w:p w14:paraId="233C8795" w14:textId="77777777" w:rsidR="00F433F3" w:rsidRDefault="00F433F3">
      <w:r>
        <w:continuationSeparator/>
      </w:r>
    </w:p>
    <w:p w14:paraId="642A2DC4" w14:textId="77777777" w:rsidR="00F433F3" w:rsidRDefault="00F433F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C42E073" w14:textId="77777777" w:rsidR="00F433F3" w:rsidRDefault="00F433F3">
      <w:r>
        <w:separator/>
      </w:r>
    </w:p>
    <w:p w14:paraId="4CA95DA4" w14:textId="77777777" w:rsidR="00F433F3" w:rsidRDefault="00F433F3"/>
  </w:footnote>
  <w:footnote w:type="continuationSeparator" w:id="0">
    <w:p w14:paraId="21952EEB" w14:textId="77777777" w:rsidR="00F433F3" w:rsidRDefault="00F433F3">
      <w:r>
        <w:continuationSeparator/>
      </w:r>
    </w:p>
    <w:p w14:paraId="7335B6CC" w14:textId="77777777" w:rsidR="00F433F3" w:rsidRDefault="00F433F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41082B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5BD48C20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87461B5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63C1A"/>
    <w:multiLevelType w:val="hybridMultilevel"/>
    <w:tmpl w:val="D20E218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C2582"/>
    <w:multiLevelType w:val="hybridMultilevel"/>
    <w:tmpl w:val="69B0F2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EC31DC"/>
    <w:multiLevelType w:val="hybridMultilevel"/>
    <w:tmpl w:val="E81286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856B31"/>
    <w:multiLevelType w:val="hybridMultilevel"/>
    <w:tmpl w:val="12B28CF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267A86"/>
    <w:multiLevelType w:val="hybridMultilevel"/>
    <w:tmpl w:val="8A3CA7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D0E24"/>
    <w:multiLevelType w:val="hybridMultilevel"/>
    <w:tmpl w:val="52A2669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B00D54"/>
    <w:multiLevelType w:val="hybridMultilevel"/>
    <w:tmpl w:val="1F9ADE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93E5C"/>
    <w:multiLevelType w:val="hybridMultilevel"/>
    <w:tmpl w:val="4426F4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F15C84"/>
    <w:multiLevelType w:val="hybridMultilevel"/>
    <w:tmpl w:val="E93E7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76AF9"/>
    <w:multiLevelType w:val="hybridMultilevel"/>
    <w:tmpl w:val="4B3225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672C84"/>
    <w:multiLevelType w:val="hybridMultilevel"/>
    <w:tmpl w:val="DF207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7"/>
  </w:num>
  <w:num w:numId="5">
    <w:abstractNumId w:val="2"/>
  </w:num>
  <w:num w:numId="6">
    <w:abstractNumId w:val="5"/>
  </w:num>
  <w:num w:numId="7">
    <w:abstractNumId w:val="6"/>
  </w:num>
  <w:num w:numId="8">
    <w:abstractNumId w:val="10"/>
  </w:num>
  <w:num w:numId="9">
    <w:abstractNumId w:val="9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5D65"/>
    <w:rsid w:val="0002482E"/>
    <w:rsid w:val="00050324"/>
    <w:rsid w:val="000747A0"/>
    <w:rsid w:val="000A0150"/>
    <w:rsid w:val="000E63C9"/>
    <w:rsid w:val="00130E9D"/>
    <w:rsid w:val="001369F7"/>
    <w:rsid w:val="00140835"/>
    <w:rsid w:val="00150A6D"/>
    <w:rsid w:val="00153A3D"/>
    <w:rsid w:val="00185B35"/>
    <w:rsid w:val="001F2BC8"/>
    <w:rsid w:val="001F5F6B"/>
    <w:rsid w:val="00243EBC"/>
    <w:rsid w:val="00246A35"/>
    <w:rsid w:val="00284348"/>
    <w:rsid w:val="002B4241"/>
    <w:rsid w:val="002F51F5"/>
    <w:rsid w:val="00312137"/>
    <w:rsid w:val="00330359"/>
    <w:rsid w:val="0033762F"/>
    <w:rsid w:val="00360494"/>
    <w:rsid w:val="00366C7E"/>
    <w:rsid w:val="00384EA3"/>
    <w:rsid w:val="003A39A1"/>
    <w:rsid w:val="003C2191"/>
    <w:rsid w:val="003D3863"/>
    <w:rsid w:val="004110DE"/>
    <w:rsid w:val="004158EA"/>
    <w:rsid w:val="0044085A"/>
    <w:rsid w:val="004B21A5"/>
    <w:rsid w:val="004E5FEE"/>
    <w:rsid w:val="005037F0"/>
    <w:rsid w:val="00516A86"/>
    <w:rsid w:val="00523E9B"/>
    <w:rsid w:val="005275F6"/>
    <w:rsid w:val="0055066B"/>
    <w:rsid w:val="00572102"/>
    <w:rsid w:val="005F1BB0"/>
    <w:rsid w:val="00656C4D"/>
    <w:rsid w:val="006E571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62FE4"/>
    <w:rsid w:val="0086389A"/>
    <w:rsid w:val="0087605E"/>
    <w:rsid w:val="008941AE"/>
    <w:rsid w:val="008B1FEE"/>
    <w:rsid w:val="00903C32"/>
    <w:rsid w:val="00916B16"/>
    <w:rsid w:val="009173B9"/>
    <w:rsid w:val="00921E5F"/>
    <w:rsid w:val="0093335D"/>
    <w:rsid w:val="0093613E"/>
    <w:rsid w:val="00943026"/>
    <w:rsid w:val="00966B81"/>
    <w:rsid w:val="00977F79"/>
    <w:rsid w:val="009C7720"/>
    <w:rsid w:val="00A0244B"/>
    <w:rsid w:val="00A23AFA"/>
    <w:rsid w:val="00A31B3E"/>
    <w:rsid w:val="00A50784"/>
    <w:rsid w:val="00A532F3"/>
    <w:rsid w:val="00A8489E"/>
    <w:rsid w:val="00AB02A7"/>
    <w:rsid w:val="00AC29F3"/>
    <w:rsid w:val="00AF1F58"/>
    <w:rsid w:val="00B231E5"/>
    <w:rsid w:val="00B75D65"/>
    <w:rsid w:val="00BD7A0D"/>
    <w:rsid w:val="00C02B87"/>
    <w:rsid w:val="00C4086D"/>
    <w:rsid w:val="00C50569"/>
    <w:rsid w:val="00CA1896"/>
    <w:rsid w:val="00CB5B28"/>
    <w:rsid w:val="00CF5371"/>
    <w:rsid w:val="00D0323A"/>
    <w:rsid w:val="00D0559F"/>
    <w:rsid w:val="00D064B5"/>
    <w:rsid w:val="00D077E9"/>
    <w:rsid w:val="00D417D4"/>
    <w:rsid w:val="00D42CB7"/>
    <w:rsid w:val="00D5413D"/>
    <w:rsid w:val="00D570A9"/>
    <w:rsid w:val="00D70D02"/>
    <w:rsid w:val="00D770C7"/>
    <w:rsid w:val="00D86945"/>
    <w:rsid w:val="00D90290"/>
    <w:rsid w:val="00DC706A"/>
    <w:rsid w:val="00DD152F"/>
    <w:rsid w:val="00DD5C29"/>
    <w:rsid w:val="00DE213F"/>
    <w:rsid w:val="00DF027C"/>
    <w:rsid w:val="00E00A32"/>
    <w:rsid w:val="00E22ACD"/>
    <w:rsid w:val="00E620B0"/>
    <w:rsid w:val="00E81B40"/>
    <w:rsid w:val="00E97ABD"/>
    <w:rsid w:val="00EB63BA"/>
    <w:rsid w:val="00ED33D2"/>
    <w:rsid w:val="00EF555B"/>
    <w:rsid w:val="00F027BB"/>
    <w:rsid w:val="00F11DCF"/>
    <w:rsid w:val="00F162EA"/>
    <w:rsid w:val="00F433F3"/>
    <w:rsid w:val="00F52D27"/>
    <w:rsid w:val="00F629C5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1FFB"/>
  <w15:docId w15:val="{0B8B9797-2776-494F-9DCF-2D33676BF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066B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921E5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69F7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69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1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www.w3schools.com/js/js_switch.asp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ibm.com/docs/es/netcoolomnibus/8.1?topic=files-switch-statemen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ibm.com/docs/es/netcoolomnibus/8.1?topic=files-switch-statement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freecodecamp.org/espanol/news/javascript-switch-case-ejemplo-de-sentencias-switch-en-j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freecodecamp.org/espanol/news/javascript-switch-case-ejemplo-de-sentencias-switch-en-j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geeksforgeeks.org/c-switch-statement/" TargetMode="External"/><Relationship Id="rId10" Type="http://schemas.openxmlformats.org/officeDocument/2006/relationships/hyperlink" Target="https://poesiabinaria.net/algoritmos/" TargetMode="External"/><Relationship Id="rId19" Type="http://schemas.openxmlformats.org/officeDocument/2006/relationships/hyperlink" Target="https://www.geeksforgeeks.org/c-switch-statement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1.xml"/><Relationship Id="rId22" Type="http://schemas.openxmlformats.org/officeDocument/2006/relationships/hyperlink" Target="https://www.w3schools.com/js/js_switch.asp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inUser\AppData\Local\Microsoft\Office\16.0\DTS\es-ES%7b40FA4D1C-9B25-428F-B86F-86924A3643B6%7d\%7b2602119B-18B4-4355-A344-1100E22311A7%7dtf16392850_win32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61FB5-7396-4111-9AE7-1CA44BE99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{2602119B-18B4-4355-A344-1100E22311A7}tf16392850_win32.dotx</Template>
  <TotalTime>158</TotalTime>
  <Pages>4</Pages>
  <Words>325</Words>
  <Characters>1789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WinUser</dc:creator>
  <cp:keywords/>
  <cp:lastModifiedBy>Alejandro Calderón</cp:lastModifiedBy>
  <cp:revision>6</cp:revision>
  <cp:lastPrinted>2006-08-01T17:47:00Z</cp:lastPrinted>
  <dcterms:created xsi:type="dcterms:W3CDTF">2024-04-18T22:36:00Z</dcterms:created>
  <dcterms:modified xsi:type="dcterms:W3CDTF">2024-04-26T22:26:00Z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