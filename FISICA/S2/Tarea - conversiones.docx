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561E9" w14:textId="7FEED744" w:rsidR="00D077E9" w:rsidRDefault="002569CF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603A29" wp14:editId="119D1862">
                <wp:simplePos x="0" y="0"/>
                <wp:positionH relativeFrom="column">
                  <wp:posOffset>-297502</wp:posOffset>
                </wp:positionH>
                <wp:positionV relativeFrom="margin">
                  <wp:align>top</wp:align>
                </wp:positionV>
                <wp:extent cx="3938905" cy="8656955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68BAD470" id="Rectángulo 3" o:spid="_x0000_s1026" alt="rectángulo blanco para texto en portada" style="position:absolute;margin-left:-23.45pt;margin-top:0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D52FDBC" wp14:editId="220DA25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E1">
        <w:rPr>
          <w:noProof/>
        </w:rPr>
        <w:tab/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88E588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E1A31E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7994AE8" wp14:editId="2ECE5041">
                      <wp:extent cx="2707574" cy="581891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07574" cy="58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2288A4" w14:textId="77777777" w:rsidR="002569CF" w:rsidRPr="00D86945" w:rsidRDefault="002569CF" w:rsidP="002569CF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TAREA #2</w:t>
                                  </w:r>
                                </w:p>
                                <w:p w14:paraId="05E19364" w14:textId="05E0E95A" w:rsidR="00D077E9" w:rsidRPr="00D86945" w:rsidRDefault="00D077E9" w:rsidP="00D077E9">
                                  <w:pPr>
                                    <w:pStyle w:val="Ttulo"/>
                                  </w:pPr>
                                </w:p>
                                <w:p w14:paraId="6748647E" w14:textId="77777777" w:rsidR="00D077E9" w:rsidRDefault="00D077E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7994A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13.2pt;height:4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" filled="f" stroked="f" strokeweight=".5pt">
                      <v:textbox>
                        <w:txbxContent>
                          <w:p w14:paraId="562288A4" w14:textId="77777777" w:rsidR="002569CF" w:rsidRPr="00D86945" w:rsidRDefault="002569CF" w:rsidP="002569CF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TAREA #2</w:t>
                            </w:r>
                          </w:p>
                          <w:p w14:paraId="05E19364" w14:textId="05E0E95A" w:rsidR="00D077E9" w:rsidRPr="00D86945" w:rsidRDefault="00D077E9" w:rsidP="00D077E9">
                            <w:pPr>
                              <w:pStyle w:val="Ttulo"/>
                            </w:pPr>
                          </w:p>
                          <w:p w14:paraId="6748647E" w14:textId="77777777" w:rsidR="00D077E9" w:rsidRDefault="00D077E9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DF8B04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250FF27" wp14:editId="2859644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line w14:anchorId="3D6E22EA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31A9B6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7E7CFC5" w14:textId="0D0C275A" w:rsidR="00D077E9" w:rsidRDefault="002569CF" w:rsidP="00AB02A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64E5E2C" wp14:editId="1F6B391B">
                      <wp:simplePos x="0" y="0"/>
                      <wp:positionH relativeFrom="column">
                        <wp:posOffset>94409</wp:posOffset>
                      </wp:positionH>
                      <wp:positionV relativeFrom="paragraph">
                        <wp:posOffset>237037</wp:posOffset>
                      </wp:positionV>
                      <wp:extent cx="3111335" cy="3871356"/>
                      <wp:effectExtent l="0" t="0" r="13335" b="15240"/>
                      <wp:wrapNone/>
                      <wp:docPr id="782006451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1335" cy="38713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278718" w14:textId="77777777" w:rsidR="002569CF" w:rsidRDefault="002569CF">
                                  <w:pPr>
                                    <w:rPr>
                                      <w:rFonts w:ascii="Leelawadee" w:hAnsi="Leelawadee" w:cs="Leelawadee"/>
                                      <w:sz w:val="64"/>
                                      <w:szCs w:val="64"/>
                                      <w:lang w:val="es-MX"/>
                                    </w:rPr>
                                  </w:pPr>
                                </w:p>
                                <w:p w14:paraId="061FEB93" w14:textId="3A657AD0" w:rsidR="002569CF" w:rsidRPr="002569CF" w:rsidRDefault="002569CF">
                                  <w:pPr>
                                    <w:rPr>
                                      <w:rFonts w:ascii="Leelawadee" w:hAnsi="Leelawadee" w:cs="Leelawadee"/>
                                      <w:color w:val="auto"/>
                                      <w:sz w:val="64"/>
                                      <w:szCs w:val="64"/>
                                      <w:lang w:val="es-MX"/>
                                    </w:rPr>
                                  </w:pPr>
                                  <w:r w:rsidRPr="002569CF">
                                    <w:rPr>
                                      <w:rFonts w:ascii="Leelawadee" w:hAnsi="Leelawadee" w:cs="Leelawadee"/>
                                      <w:color w:val="auto"/>
                                      <w:sz w:val="64"/>
                                      <w:szCs w:val="64"/>
                                      <w:lang w:val="es-MX"/>
                                    </w:rPr>
                                    <w:t xml:space="preserve">TEMA: Conversión de unidades </w:t>
                                  </w:r>
                                  <w:r w:rsidR="007404CD">
                                    <w:rPr>
                                      <w:rFonts w:ascii="Leelawadee" w:hAnsi="Leelawadee" w:cs="Leelawadee"/>
                                      <w:color w:val="auto"/>
                                      <w:sz w:val="64"/>
                                      <w:szCs w:val="64"/>
                                      <w:lang w:val="es-MX"/>
                                    </w:rPr>
                                    <w:t>&amp;</w:t>
                                  </w:r>
                                  <w:r w:rsidRPr="002569CF">
                                    <w:rPr>
                                      <w:rFonts w:ascii="Leelawadee" w:hAnsi="Leelawadee" w:cs="Leelawadee"/>
                                      <w:color w:val="auto"/>
                                      <w:sz w:val="64"/>
                                      <w:szCs w:val="64"/>
                                      <w:lang w:val="es-MX"/>
                                    </w:rPr>
                                    <w:t xml:space="preserve"> investigación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4E5E2C" id="Cuadro de texto 3" o:spid="_x0000_s1027" type="#_x0000_t202" style="position:absolute;margin-left:7.45pt;margin-top:18.65pt;width:245pt;height:304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" fillcolor="white [3201]" strokeweight=".5pt">
                      <v:textbox>
                        <w:txbxContent>
                          <w:p w14:paraId="26278718" w14:textId="77777777" w:rsidR="002569CF" w:rsidRDefault="002569CF">
                            <w:pPr>
                              <w:rPr>
                                <w:rFonts w:ascii="Leelawadee" w:hAnsi="Leelawadee" w:cs="Leelawadee"/>
                                <w:sz w:val="64"/>
                                <w:szCs w:val="64"/>
                                <w:lang w:val="es-MX"/>
                              </w:rPr>
                            </w:pPr>
                          </w:p>
                          <w:p w14:paraId="061FEB93" w14:textId="3A657AD0" w:rsidR="002569CF" w:rsidRPr="002569CF" w:rsidRDefault="002569CF">
                            <w:pPr>
                              <w:rPr>
                                <w:rFonts w:ascii="Leelawadee" w:hAnsi="Leelawadee" w:cs="Leelawadee"/>
                                <w:color w:val="auto"/>
                                <w:sz w:val="64"/>
                                <w:szCs w:val="64"/>
                                <w:lang w:val="es-MX"/>
                              </w:rPr>
                            </w:pPr>
                            <w:r w:rsidRPr="002569CF">
                              <w:rPr>
                                <w:rFonts w:ascii="Leelawadee" w:hAnsi="Leelawadee" w:cs="Leelawadee"/>
                                <w:color w:val="auto"/>
                                <w:sz w:val="64"/>
                                <w:szCs w:val="64"/>
                                <w:lang w:val="es-MX"/>
                              </w:rPr>
                              <w:t xml:space="preserve">TEMA: Conversión de unidades </w:t>
                            </w:r>
                            <w:r w:rsidR="007404CD">
                              <w:rPr>
                                <w:rFonts w:ascii="Leelawadee" w:hAnsi="Leelawadee" w:cs="Leelawadee"/>
                                <w:color w:val="auto"/>
                                <w:sz w:val="64"/>
                                <w:szCs w:val="64"/>
                                <w:lang w:val="es-MX"/>
                              </w:rPr>
                              <w:t>&amp;</w:t>
                            </w:r>
                            <w:r w:rsidRPr="002569CF">
                              <w:rPr>
                                <w:rFonts w:ascii="Leelawadee" w:hAnsi="Leelawadee" w:cs="Leelawadee"/>
                                <w:color w:val="auto"/>
                                <w:sz w:val="64"/>
                                <w:szCs w:val="64"/>
                                <w:lang w:val="es-MX"/>
                              </w:rPr>
                              <w:t xml:space="preserve"> investigación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2DA8FC8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C861EE" w14:textId="5873233A" w:rsidR="00D077E9" w:rsidRDefault="00D077E9" w:rsidP="00AB02A7">
            <w:pPr>
              <w:rPr>
                <w:noProof/>
              </w:rPr>
            </w:pPr>
          </w:p>
          <w:p w14:paraId="1861EB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8696518" wp14:editId="4E580702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line w14:anchorId="0CE4EA3D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F90F00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65581C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sdt>
            <w:sdtPr>
              <w:rPr>
                <w:noProof/>
              </w:rPr>
              <w:id w:val="-1740469667"/>
              <w:placeholder>
                <w:docPart w:val="3C23F3825B494000BB89788DED60620E"/>
              </w:placeholder>
              <w15:appearance w15:val="hidden"/>
            </w:sdtPr>
            <w:sdtEndPr>
              <w:rPr>
                <w:color w:val="767171" w:themeColor="background2" w:themeShade="80"/>
                <w:sz w:val="22"/>
              </w:rPr>
            </w:sdtEndPr>
            <w:sdtContent>
              <w:p w14:paraId="20AA318C" w14:textId="77777777" w:rsidR="002569CF" w:rsidRDefault="002569CF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 xml:space="preserve">ESTUDIANTE: </w:t>
                </w:r>
                <w:r w:rsidRPr="002569CF">
                  <w:rPr>
                    <w:noProof/>
                    <w:color w:val="auto"/>
                  </w:rPr>
                  <w:t>ARIEL ALEJANDRO CALDERÓN</w:t>
                </w:r>
              </w:p>
              <w:p w14:paraId="495FA5F3" w14:textId="5D320013" w:rsidR="00D077E9" w:rsidRDefault="002569CF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 xml:space="preserve">CURSO: </w:t>
                </w:r>
                <w:r w:rsidRPr="002569CF">
                  <w:rPr>
                    <w:noProof/>
                    <w:color w:val="auto"/>
                  </w:rPr>
                  <w:t>SOFTWARE</w:t>
                </w:r>
              </w:p>
              <w:p w14:paraId="5AE130D0" w14:textId="77777777" w:rsidR="002569CF" w:rsidRDefault="002569CF" w:rsidP="00AB02A7">
                <w:pPr>
                  <w:rPr>
                    <w:noProof/>
                  </w:rPr>
                </w:pPr>
              </w:p>
              <w:p w14:paraId="37547E03" w14:textId="77777777" w:rsidR="002569CF" w:rsidRDefault="002569CF" w:rsidP="00AB02A7">
                <w:pPr>
                  <w:rPr>
                    <w:noProof/>
                  </w:rPr>
                </w:pPr>
              </w:p>
              <w:p w14:paraId="6761BC0D" w14:textId="26261862" w:rsidR="002569CF" w:rsidRPr="002569CF" w:rsidRDefault="002569CF" w:rsidP="00AB02A7">
                <w:pPr>
                  <w:rPr>
                    <w:noProof/>
                    <w:color w:val="767171" w:themeColor="background2" w:themeShade="80"/>
                    <w:sz w:val="22"/>
                  </w:rPr>
                </w:pPr>
                <w:r w:rsidRPr="002569CF">
                  <w:rPr>
                    <w:noProof/>
                    <w:color w:val="767171" w:themeColor="background2" w:themeShade="80"/>
                    <w:sz w:val="22"/>
                  </w:rPr>
                  <w:t>NOVIEMBRE 2023</w:t>
                </w:r>
              </w:p>
            </w:sdtContent>
          </w:sdt>
          <w:p w14:paraId="20490DF4" w14:textId="77777777" w:rsidR="00D077E9" w:rsidRPr="00D86945" w:rsidRDefault="00D077E9" w:rsidP="002569CF">
            <w:pPr>
              <w:rPr>
                <w:noProof/>
                <w:sz w:val="10"/>
                <w:szCs w:val="10"/>
              </w:rPr>
            </w:pPr>
          </w:p>
        </w:tc>
      </w:tr>
    </w:tbl>
    <w:p w14:paraId="46EC3A9B" w14:textId="21A28DC7" w:rsidR="00D077E9" w:rsidRDefault="002569CF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EF3AB" wp14:editId="1D40BEC0">
                <wp:simplePos x="0" y="0"/>
                <wp:positionH relativeFrom="margin">
                  <wp:align>right</wp:align>
                </wp:positionH>
                <wp:positionV relativeFrom="paragraph">
                  <wp:posOffset>7301692</wp:posOffset>
                </wp:positionV>
                <wp:extent cx="1591294" cy="1531917"/>
                <wp:effectExtent l="0" t="0" r="28575" b="11430"/>
                <wp:wrapNone/>
                <wp:docPr id="6995116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294" cy="1531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88900"/>
                        </a:effectLst>
                      </wps:spPr>
                      <wps:txbx>
                        <w:txbxContent>
                          <w:p w14:paraId="2BBFEFF4" w14:textId="29B070F0" w:rsidR="002569CF" w:rsidRDefault="002569CF">
                            <w:r>
                              <w:rPr>
                                <w:noProof/>
                                <w:lang w:bidi="es-ES"/>
                              </w:rPr>
                              <w:drawing>
                                <wp:inline distT="0" distB="0" distL="0" distR="0" wp14:anchorId="70E971D0" wp14:editId="40A47822">
                                  <wp:extent cx="1447800" cy="1436543"/>
                                  <wp:effectExtent l="0" t="0" r="0" b="0"/>
                                  <wp:docPr id="58220914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2209140" name="Imagen 58220914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755" cy="1475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F3AB" id="Cuadro de texto 2" o:spid="_x0000_s1028" type="#_x0000_t202" style="position:absolute;margin-left:74.1pt;margin-top:574.95pt;width:125.3pt;height:120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" fillcolor="white [3201]" strokeweight=".5pt">
                <v:textbox>
                  <w:txbxContent>
                    <w:p w14:paraId="2BBFEFF4" w14:textId="29B070F0" w:rsidR="002569CF" w:rsidRDefault="002569CF">
                      <w:r>
                        <w:rPr>
                          <w:noProof/>
                          <w:lang w:bidi="es-ES"/>
                        </w:rPr>
                        <w:drawing>
                          <wp:inline distT="0" distB="0" distL="0" distR="0" wp14:anchorId="70E971D0" wp14:editId="40A47822">
                            <wp:extent cx="1447800" cy="1436543"/>
                            <wp:effectExtent l="0" t="0" r="0" b="0"/>
                            <wp:docPr id="58220914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2209140" name="Imagen 582209140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6755" cy="14751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F74823" wp14:editId="7425BCD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68FBF0A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" fillcolor="#013a57 [24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C58066E" w14:textId="24FCFD7A" w:rsidR="00AB02A7" w:rsidRDefault="0083046D" w:rsidP="00DF02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8EB3DD" wp14:editId="584A4F72">
            <wp:extent cx="6371590" cy="86264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4CD">
        <w:rPr>
          <w:noProof/>
        </w:rPr>
        <w:lastRenderedPageBreak/>
        <w:drawing>
          <wp:inline distT="0" distB="0" distL="0" distR="0" wp14:anchorId="48C388E6" wp14:editId="6F6A15E9">
            <wp:extent cx="6372225" cy="9429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4CD">
        <w:rPr>
          <w:noProof/>
        </w:rPr>
        <w:lastRenderedPageBreak/>
        <w:drawing>
          <wp:inline distT="0" distB="0" distL="0" distR="0" wp14:anchorId="5844676B" wp14:editId="5CAAF16E">
            <wp:extent cx="6362700" cy="8810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7A2F" w14:textId="4C671B0A" w:rsidR="0083046D" w:rsidRDefault="0083046D" w:rsidP="00DF027C">
      <w:pPr>
        <w:rPr>
          <w:noProof/>
        </w:rPr>
      </w:pPr>
    </w:p>
    <w:p w14:paraId="2A8530CA" w14:textId="1B9562FD" w:rsidR="0083046D" w:rsidRPr="007404CD" w:rsidRDefault="007404CD" w:rsidP="007404CD">
      <w:pPr>
        <w:jc w:val="center"/>
        <w:rPr>
          <w:noProof/>
          <w:sz w:val="40"/>
          <w:szCs w:val="40"/>
          <w:lang w:val="es-EC"/>
        </w:rPr>
      </w:pPr>
      <w:r w:rsidRPr="007404CD">
        <w:rPr>
          <w:noProof/>
          <w:sz w:val="40"/>
          <w:szCs w:val="40"/>
        </w:rPr>
        <w:lastRenderedPageBreak/>
        <w:t>TRABAJO DE INVESTIGACI</w:t>
      </w:r>
      <w:r w:rsidRPr="007404CD">
        <w:rPr>
          <w:noProof/>
          <w:sz w:val="40"/>
          <w:szCs w:val="40"/>
          <w:lang w:val="es-EC"/>
        </w:rPr>
        <w:t>ÓN</w:t>
      </w:r>
    </w:p>
    <w:p w14:paraId="4D034B8B" w14:textId="77777777" w:rsidR="007404CD" w:rsidRPr="007404CD" w:rsidRDefault="007404CD" w:rsidP="00DF027C">
      <w:pPr>
        <w:rPr>
          <w:noProof/>
          <w:lang w:val="en-US"/>
        </w:rPr>
      </w:pPr>
    </w:p>
    <w:p w14:paraId="467021B5" w14:textId="1667DEBD" w:rsid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</w:pPr>
      <w:r w:rsidRPr="00DD3FB5"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t>Cifras Significativas y Redondeo</w:t>
      </w:r>
    </w:p>
    <w:p w14:paraId="0BF21BD0" w14:textId="09281DBC" w:rsidR="00DD3FB5" w:rsidRP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lang w:val="es-EC" w:eastAsia="es-EC"/>
        </w:rPr>
      </w:pPr>
    </w:p>
    <w:p w14:paraId="56CA09A0" w14:textId="745425DE" w:rsidR="00DD3FB5" w:rsidRPr="00DD3FB5" w:rsidRDefault="00DD3FB5" w:rsidP="00DD3FB5">
      <w:pPr>
        <w:pStyle w:val="Contenido"/>
        <w:numPr>
          <w:ilvl w:val="0"/>
          <w:numId w:val="4"/>
        </w:numPr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Cifras Significativas: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Son los dígitos en una medida que aportan información sobre la precisión del valor. Los ceros entre cifras no nulas y los que están a la derecha del decimal cuentan como cifras significativas.</w:t>
      </w:r>
    </w:p>
    <w:p w14:paraId="1FE0160B" w14:textId="54F3792B" w:rsidR="00DD3FB5" w:rsidRPr="00DD3FB5" w:rsidRDefault="00DD3FB5" w:rsidP="00DD3FB5">
      <w:pPr>
        <w:pStyle w:val="Contenido"/>
        <w:numPr>
          <w:ilvl w:val="0"/>
          <w:numId w:val="4"/>
        </w:numPr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Redondeo: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Se realiza para expresar un valor con un número apropiado de cifras significativas. Al redondear, se ajusta el valor para reflejar la precisión real de la medición.</w:t>
      </w:r>
    </w:p>
    <w:p w14:paraId="4A3413DB" w14:textId="77777777" w:rsid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627936C2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29E98C81" w14:textId="77777777" w:rsid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sectPr w:rsidR="00DD3FB5" w:rsidSect="00AB02A7">
          <w:headerReference w:type="default" r:id="rId13"/>
          <w:footerReference w:type="default" r:id="rId14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72BA7271" w14:textId="29D8C577" w:rsidR="00DD3FB5" w:rsidRP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t>Teoría de Errores</w:t>
      </w:r>
    </w:p>
    <w:p w14:paraId="75C56012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La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teoría de errores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aborda la inevitabilidad de las imperfecciones en las mediciones. Los errores pueden deberse a factores como instrumentos no perfectos, condiciones cambiantes y habilidades humanas. Comprender estos errores es crucial para evaluar la confiabilidad de los resultados experimentales.</w:t>
      </w:r>
    </w:p>
    <w:p w14:paraId="7FBFF259" w14:textId="575A8EAD" w:rsid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  <w:sectPr w:rsidR="00DD3FB5" w:rsidSect="00DD3FB5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  <w:r>
        <w:rPr>
          <w:rFonts w:ascii="Leelawadee" w:hAnsi="Leelawadee" w:cs="Leelawadee"/>
          <w:b/>
          <w:bCs/>
          <w:noProof/>
          <w:color w:val="auto"/>
          <w:sz w:val="22"/>
          <w:lang w:val="es-EC" w:eastAsia="es-EC"/>
        </w:rPr>
        <w:drawing>
          <wp:inline distT="0" distB="0" distL="0" distR="0" wp14:anchorId="48205532" wp14:editId="2A401203">
            <wp:extent cx="2925445" cy="2113808"/>
            <wp:effectExtent l="0" t="0" r="8255" b="1270"/>
            <wp:docPr id="6271472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7223" name="Imagen 6271472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076" cy="2120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26F96B4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300378AB" w14:textId="7C1C20AC" w:rsidR="00DD3FB5" w:rsidRP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t>Clasificación de los Errores</w:t>
      </w:r>
    </w:p>
    <w:p w14:paraId="103901C7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Los errores se clasifican en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errores sistemáticos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(afectan consistentemente en una dirección) y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errores aleatorios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(inconsistencias impredecibles). Los errores sistemáticos a menudo se deben a defectos en el equipo o procedimientos, mientras que los errores aleatorios pueden surgir de la variabilidad inherente a las mediciones.</w:t>
      </w:r>
    </w:p>
    <w:p w14:paraId="36C43B69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7605F7F8" w14:textId="5E1E5A66" w:rsidR="00DD3FB5" w:rsidRP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t>Tipos de Medidas</w:t>
      </w:r>
    </w:p>
    <w:p w14:paraId="5E06ECA3" w14:textId="77777777" w:rsidR="00DD3FB5" w:rsidRP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Las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mediciones directas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se toman directamente de un instrumento de medición. Las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mediciones indirectas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se calculan a partir de otras medidas y pueden involucrar cálculos y propagación de errores. La precisión y la exactitud son características clave de las mediciones.</w:t>
      </w:r>
    </w:p>
    <w:p w14:paraId="24B94C13" w14:textId="77777777" w:rsidR="00DD3FB5" w:rsidRPr="00DD3FB5" w:rsidRDefault="00DD3FB5" w:rsidP="00DD3FB5">
      <w:pPr>
        <w:pStyle w:val="Contenido"/>
        <w:rPr>
          <w:rFonts w:ascii="Leelawadee" w:hAnsi="Leelawadee" w:cs="Leelawadee"/>
          <w:sz w:val="22"/>
          <w:lang w:val="es-EC" w:eastAsia="es-EC"/>
        </w:rPr>
      </w:pPr>
    </w:p>
    <w:p w14:paraId="374EE61C" w14:textId="77777777" w:rsidR="00DD3FB5" w:rsidRPr="00DD3FB5" w:rsidRDefault="00DD3FB5" w:rsidP="00DD3FB5">
      <w:pPr>
        <w:pStyle w:val="Contenido"/>
        <w:numPr>
          <w:ilvl w:val="0"/>
          <w:numId w:val="3"/>
        </w:numPr>
        <w:rPr>
          <w:rFonts w:ascii="Leelawadee" w:eastAsia="Times New Roman" w:hAnsi="Leelawadee" w:cs="Leelawadee"/>
          <w:b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t>Mediciones Directas:</w:t>
      </w:r>
    </w:p>
    <w:p w14:paraId="31550418" w14:textId="77777777" w:rsid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Definición: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Las medidas directas se toman directamente de un instrumento de medición, como una regla, un termómetro o una balanza.</w:t>
      </w:r>
    </w:p>
    <w:p w14:paraId="054348D9" w14:textId="3B18612E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Ejemplos: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Medir la longitud de un objeto con una regla, tomar la temperatura con un termómetro o pesar un objeto con una balanza.</w:t>
      </w:r>
    </w:p>
    <w:p w14:paraId="7DEF589C" w14:textId="77777777" w:rsidR="00DD3FB5" w:rsidRPr="00DD3FB5" w:rsidRDefault="00DD3FB5" w:rsidP="00DD3FB5">
      <w:pPr>
        <w:pStyle w:val="Contenido"/>
        <w:numPr>
          <w:ilvl w:val="0"/>
          <w:numId w:val="3"/>
        </w:numPr>
        <w:rPr>
          <w:rFonts w:ascii="Leelawadee" w:eastAsia="Times New Roman" w:hAnsi="Leelawadee" w:cs="Leelawadee"/>
          <w:b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t>Mediciones Indirectas:</w:t>
      </w:r>
    </w:p>
    <w:p w14:paraId="2AEC10C1" w14:textId="77777777" w:rsid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Definición: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Las mediciones indirectas se obtienen a través de cálculos o combinación de medidas directas. Implican derivar la magnitud buscada utilizando principios teóricos o ecuaciones matemáticas.</w:t>
      </w:r>
    </w:p>
    <w:p w14:paraId="3CE9C3B7" w14:textId="170B6345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Ejemplos: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Calcular la velocidad a partir de la distancia y el tiempo, determinar la densidad mediante la masa y el volumen, o estimar la potencia a partir del trabajo y el tiempo.</w:t>
      </w:r>
    </w:p>
    <w:p w14:paraId="6F0624A9" w14:textId="78FC075F" w:rsidR="00DD3FB5" w:rsidRPr="00DD3FB5" w:rsidRDefault="00DD3FB5" w:rsidP="00DD3FB5">
      <w:pPr>
        <w:pStyle w:val="Contenido"/>
        <w:numPr>
          <w:ilvl w:val="0"/>
          <w:numId w:val="3"/>
        </w:numPr>
        <w:rPr>
          <w:rFonts w:ascii="Leelawadee" w:eastAsia="Times New Roman" w:hAnsi="Leelawadee" w:cs="Leelawadee"/>
          <w:b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lastRenderedPageBreak/>
        <w:t>Precisi</w:t>
      </w:r>
      <w:r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t>ó</w:t>
      </w:r>
      <w:r w:rsidRPr="00DD3FB5"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t>n y Exactitud:</w:t>
      </w:r>
    </w:p>
    <w:p w14:paraId="59B957C9" w14:textId="77777777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Precisión: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Refleja la proximidad entre mediciones repetidas. Cuanto más cercanas estén las mediciones, mayor será la precisión.</w:t>
      </w:r>
    </w:p>
    <w:p w14:paraId="3669A58B" w14:textId="04F4B5B4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Exactitud: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Indica cuán cerca está una medida del valor verdadero o aceptado. Una medida puede ser precisa, pero no exacta si se desvía consistentemente del valor verdadero.</w:t>
      </w:r>
    </w:p>
    <w:p w14:paraId="3DC7BBC1" w14:textId="77777777" w:rsidR="00DD3FB5" w:rsidRDefault="00DD3FB5" w:rsidP="00DD3FB5">
      <w:pPr>
        <w:pStyle w:val="Contenido"/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</w:pPr>
    </w:p>
    <w:p w14:paraId="353F23DB" w14:textId="77777777" w:rsidR="00DD3FB5" w:rsidRDefault="00DD3FB5" w:rsidP="00DD3FB5">
      <w:pPr>
        <w:pStyle w:val="Contenido"/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sectPr w:rsidR="00DD3FB5" w:rsidSect="00DD3FB5">
          <w:type w:val="continuous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0E009214" w14:textId="48D13DEA" w:rsidR="00DD3FB5" w:rsidRPr="00DD3FB5" w:rsidRDefault="00DD3FB5" w:rsidP="00DD3FB5">
      <w:pPr>
        <w:pStyle w:val="Contenido"/>
        <w:numPr>
          <w:ilvl w:val="0"/>
          <w:numId w:val="3"/>
        </w:numPr>
        <w:rPr>
          <w:rFonts w:ascii="Leelawadee" w:eastAsia="Times New Roman" w:hAnsi="Leelawadee" w:cs="Leelawadee"/>
          <w:b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/>
          <w:color w:val="auto"/>
          <w:sz w:val="22"/>
          <w:bdr w:val="single" w:sz="2" w:space="0" w:color="D9D9E3" w:frame="1"/>
          <w:lang w:val="es-EC" w:eastAsia="es-EC"/>
        </w:rPr>
        <w:t>Tipos de Instrumentos de Medición:</w:t>
      </w:r>
    </w:p>
    <w:p w14:paraId="46F0AECE" w14:textId="77777777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Longitud: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Reglas, calibradores, micrómetros.</w:t>
      </w:r>
    </w:p>
    <w:p w14:paraId="1A6EEEC1" w14:textId="77777777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Masa: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Balanzas, básculas.</w:t>
      </w:r>
    </w:p>
    <w:p w14:paraId="2CCA1464" w14:textId="77777777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Tiempo: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Relojes, cronómetros.</w:t>
      </w:r>
    </w:p>
    <w:p w14:paraId="5F7D1598" w14:textId="77777777" w:rsidR="00DD3FB5" w:rsidRP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Temperatura: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Termómetros, termopares.</w:t>
      </w:r>
    </w:p>
    <w:p w14:paraId="5CB25D2E" w14:textId="77777777" w:rsid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eastAsia="Times New Roman" w:hAnsi="Leelawadee" w:cs="Leelawadee"/>
          <w:bCs/>
          <w:color w:val="auto"/>
          <w:sz w:val="22"/>
          <w:bdr w:val="single" w:sz="2" w:space="0" w:color="D9D9E3" w:frame="1"/>
          <w:lang w:val="es-EC" w:eastAsia="es-EC"/>
        </w:rPr>
        <w:t>Volumen:</w:t>
      </w:r>
      <w:r w:rsidRPr="00DD3FB5">
        <w:rPr>
          <w:rFonts w:ascii="Leelawadee" w:eastAsia="Times New Roman" w:hAnsi="Leelawadee" w:cs="Leelawadee"/>
          <w:color w:val="auto"/>
          <w:sz w:val="22"/>
          <w:lang w:val="es-EC" w:eastAsia="es-EC"/>
        </w:rPr>
        <w:t xml:space="preserve"> Probetas, cilindros graduados.</w:t>
      </w:r>
    </w:p>
    <w:p w14:paraId="1FAD6F15" w14:textId="77777777" w:rsidR="00382BAB" w:rsidRDefault="00382BAB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</w:pPr>
    </w:p>
    <w:p w14:paraId="524F6B8A" w14:textId="58C28060" w:rsidR="00DD3FB5" w:rsidRDefault="00DD3FB5" w:rsidP="00DD3FB5">
      <w:pPr>
        <w:pStyle w:val="Contenido"/>
        <w:ind w:left="720"/>
        <w:rPr>
          <w:rFonts w:ascii="Leelawadee" w:eastAsia="Times New Roman" w:hAnsi="Leelawadee" w:cs="Leelawadee"/>
          <w:color w:val="auto"/>
          <w:sz w:val="22"/>
          <w:lang w:val="es-EC" w:eastAsia="es-EC"/>
        </w:rPr>
        <w:sectPr w:rsidR="00DD3FB5" w:rsidSect="00DD3FB5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  <w:r>
        <w:rPr>
          <w:rFonts w:ascii="Leelawadee" w:eastAsia="Times New Roman" w:hAnsi="Leelawadee" w:cs="Leelawadee"/>
          <w:noProof/>
          <w:color w:val="auto"/>
          <w:sz w:val="22"/>
          <w:lang w:val="es-EC" w:eastAsia="es-EC"/>
        </w:rPr>
        <mc:AlternateContent>
          <mc:Choice Requires="wpg">
            <w:drawing>
              <wp:inline distT="0" distB="0" distL="0" distR="0" wp14:anchorId="38C3BB84" wp14:editId="4D7FBABD">
                <wp:extent cx="2125683" cy="1425039"/>
                <wp:effectExtent l="0" t="0" r="8255" b="3810"/>
                <wp:docPr id="1479997966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5683" cy="1425039"/>
                          <a:chOff x="0" y="0"/>
                          <a:chExt cx="6371854" cy="4498995"/>
                        </a:xfrm>
                      </wpg:grpSpPr>
                      <pic:pic xmlns:pic="http://schemas.openxmlformats.org/drawingml/2006/picture">
                        <pic:nvPicPr>
                          <pic:cNvPr id="1592441360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" y="0"/>
                            <a:ext cx="6371590" cy="4247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868547" name="Cuadro de texto 6"/>
                        <wps:cNvSpPr txBox="1"/>
                        <wps:spPr>
                          <a:xfrm>
                            <a:off x="0" y="4246900"/>
                            <a:ext cx="6371590" cy="2520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22CED" w14:textId="77777777" w:rsidR="00DD3FB5" w:rsidRPr="00DD3FB5" w:rsidRDefault="00024B93" w:rsidP="00DD3F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9" w:history="1">
                                <w:r w:rsidR="00DD3FB5" w:rsidRPr="00DD3FB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DD3FB5" w:rsidRPr="00DD3FB5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20" w:history="1">
                                <w:r w:rsidR="00DD3FB5" w:rsidRPr="00DD3FB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3BB84" id="Grupo 7" o:spid="_x0000_s1029" style="width:167.4pt;height:112.2pt;mso-position-horizontal-relative:char;mso-position-vertical-relative:line" coordsize="63718,44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30" type="#_x0000_t75" style="position:absolute;left:2;width:63716;height:42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">
                  <v:imagedata r:id="rId21" o:title=""/>
                </v:shape>
                <v:shape id="Cuadro de texto 6" o:spid="_x0000_s1031" type="#_x0000_t202" style="position:absolute;top:42469;width:63715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" stroked="f">
                  <v:textbox>
                    <w:txbxContent>
                      <w:p w14:paraId="6F422CED" w14:textId="77777777" w:rsidR="00DD3FB5" w:rsidRPr="00DD3FB5" w:rsidRDefault="00024B93" w:rsidP="00DD3FB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2" w:history="1">
                          <w:r w:rsidR="00DD3FB5" w:rsidRPr="00DD3FB5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DD3FB5" w:rsidRPr="00DD3FB5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23" w:history="1">
                          <w:r w:rsidR="00DD3FB5" w:rsidRPr="00DD3FB5">
                            <w:rPr>
                              <w:rStyle w:val="Hipervnculo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D61171" w14:textId="77777777" w:rsidR="00DD3FB5" w:rsidRPr="00DD3FB5" w:rsidRDefault="00DD3FB5" w:rsidP="00DD3FB5">
      <w:pPr>
        <w:pStyle w:val="Contenido"/>
        <w:rPr>
          <w:rFonts w:ascii="Leelawadee" w:hAnsi="Leelawadee" w:cs="Leelawadee"/>
          <w:sz w:val="22"/>
          <w:lang w:val="es-EC" w:eastAsia="es-EC"/>
        </w:rPr>
      </w:pPr>
    </w:p>
    <w:p w14:paraId="4AB119AF" w14:textId="4D7ED4E5" w:rsidR="00DD3FB5" w:rsidRPr="00DD3FB5" w:rsidRDefault="00DD3FB5" w:rsidP="00DD3FB5">
      <w:pPr>
        <w:pStyle w:val="Contenido"/>
        <w:rPr>
          <w:rFonts w:ascii="Leelawadee" w:hAnsi="Leelawadee" w:cs="Leelawadee"/>
          <w:b/>
          <w:bCs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b/>
          <w:bCs/>
          <w:color w:val="auto"/>
          <w:sz w:val="22"/>
          <w:bdr w:val="single" w:sz="2" w:space="0" w:color="D9D9E3" w:frame="1"/>
          <w:lang w:val="es-EC" w:eastAsia="es-EC"/>
        </w:rPr>
        <w:t>Propagación de Errores</w:t>
      </w:r>
    </w:p>
    <w:p w14:paraId="07331AB5" w14:textId="77777777" w:rsidR="00DD3FB5" w:rsidRDefault="00DD3FB5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La </w:t>
      </w:r>
      <w:r w:rsidRPr="00DD3FB5">
        <w:rPr>
          <w:rFonts w:ascii="Leelawadee" w:hAnsi="Leelawadee" w:cs="Leelawadee"/>
          <w:color w:val="auto"/>
          <w:sz w:val="22"/>
          <w:bdr w:val="single" w:sz="2" w:space="0" w:color="D9D9E3" w:frame="1"/>
          <w:lang w:val="es-EC" w:eastAsia="es-EC"/>
        </w:rPr>
        <w:t>propagación de errores</w:t>
      </w:r>
      <w:r w:rsidRPr="00DD3FB5">
        <w:rPr>
          <w:rFonts w:ascii="Leelawadee" w:hAnsi="Leelawadee" w:cs="Leelawadee"/>
          <w:color w:val="auto"/>
          <w:sz w:val="22"/>
          <w:lang w:val="es-EC" w:eastAsia="es-EC"/>
        </w:rPr>
        <w:t xml:space="preserve"> describe cómo los errores en las mediciones originales afectan los resultados calculados. Cuando se realizan operaciones matemáticas con medidas que tienen errores, esos errores se propagan a los resultados. Métodos como la regla de la suma y la regla del producto se utilizan para estimar la incertidumbre en los resultados.</w:t>
      </w:r>
    </w:p>
    <w:p w14:paraId="39C9955A" w14:textId="77777777" w:rsidR="00382BAB" w:rsidRDefault="00382BAB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3A58CD75" w14:textId="77777777" w:rsidR="00382BAB" w:rsidRPr="00DD3FB5" w:rsidRDefault="00382BAB" w:rsidP="00DD3FB5">
      <w:pPr>
        <w:pStyle w:val="Contenido"/>
        <w:rPr>
          <w:rFonts w:ascii="Leelawadee" w:hAnsi="Leelawadee" w:cs="Leelawadee"/>
          <w:color w:val="auto"/>
          <w:sz w:val="22"/>
          <w:lang w:val="es-EC" w:eastAsia="es-EC"/>
        </w:rPr>
      </w:pPr>
    </w:p>
    <w:p w14:paraId="7808AE51" w14:textId="751ECF98" w:rsidR="00DD3FB5" w:rsidRPr="00DD3FB5" w:rsidRDefault="007404CD" w:rsidP="00DD3FB5">
      <w:pPr>
        <w:pStyle w:val="Contenido"/>
        <w:rPr>
          <w:rFonts w:ascii="Leelawadee" w:hAnsi="Leelawadee" w:cs="Leelawadee"/>
          <w:noProof/>
          <w:sz w:val="22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473CB0" wp14:editId="3A0EE4FE">
                <wp:simplePos x="0" y="0"/>
                <wp:positionH relativeFrom="margin">
                  <wp:align>left</wp:align>
                </wp:positionH>
                <wp:positionV relativeFrom="paragraph">
                  <wp:posOffset>187326</wp:posOffset>
                </wp:positionV>
                <wp:extent cx="6376670" cy="2038350"/>
                <wp:effectExtent l="0" t="0" r="24130" b="19050"/>
                <wp:wrapNone/>
                <wp:docPr id="12239003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6670" cy="2038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27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43D61" w14:textId="77777777" w:rsidR="00382BAB" w:rsidRDefault="00382BAB" w:rsidP="00382BAB">
                            <w:pPr>
                              <w:rPr>
                                <w:rFonts w:ascii="Leelawadee" w:hAnsi="Leelawadee" w:cs="Leelawadee"/>
                                <w:b w:val="0"/>
                                <w:bCs/>
                              </w:rPr>
                            </w:pPr>
                          </w:p>
                          <w:p w14:paraId="1AD397FE" w14:textId="77777777" w:rsidR="00382BAB" w:rsidRDefault="00382BAB" w:rsidP="00382BAB">
                            <w:pPr>
                              <w:rPr>
                                <w:rFonts w:ascii="Leelawadee" w:hAnsi="Leelawadee" w:cs="Leelawadee"/>
                                <w:bCs/>
                                <w:color w:val="auto"/>
                              </w:rPr>
                            </w:pPr>
                            <w:r w:rsidRPr="00382BAB">
                              <w:rPr>
                                <w:rFonts w:ascii="Leelawadee" w:hAnsi="Leelawadee" w:cs="Leelawadee"/>
                                <w:bCs/>
                                <w:color w:val="auto"/>
                              </w:rPr>
                              <w:t>Bibliografía:</w:t>
                            </w:r>
                          </w:p>
                          <w:p w14:paraId="0B984984" w14:textId="77777777" w:rsidR="00382BAB" w:rsidRPr="00382BAB" w:rsidRDefault="00382BAB" w:rsidP="00382BAB">
                            <w:pPr>
                              <w:rPr>
                                <w:rFonts w:ascii="Leelawadee" w:hAnsi="Leelawadee" w:cs="Leelawadee"/>
                                <w:b w:val="0"/>
                                <w:bCs/>
                                <w:color w:val="auto"/>
                              </w:rPr>
                            </w:pPr>
                          </w:p>
                          <w:p w14:paraId="427AB860" w14:textId="5B5ED5A7" w:rsidR="00382BAB" w:rsidRPr="00382BAB" w:rsidRDefault="00024B93" w:rsidP="00382BAB">
                            <w:pPr>
                              <w:rPr>
                                <w:rFonts w:ascii="Adobe Fangsong Std R" w:eastAsia="Adobe Fangsong Std R" w:hAnsi="Adobe Fangsong Std R" w:cs="Leelawadee"/>
                                <w:color w:val="002060"/>
                                <w:sz w:val="20"/>
                                <w:szCs w:val="20"/>
                              </w:rPr>
                            </w:pPr>
                            <w:hyperlink r:id="rId24" w:history="1">
                              <w:r w:rsidR="007404CD">
                                <w:rPr>
                                  <w:rStyle w:val="Hipervnculo"/>
                                  <w:rFonts w:ascii="Adobe Fangsong Std R" w:eastAsia="Adobe Fangsong Std R" w:hAnsi="Adobe Fangsong Std R" w:cs="Leelawadee"/>
                                  <w:color w:val="002060"/>
                                  <w:sz w:val="20"/>
                                  <w:szCs w:val="20"/>
                                </w:rPr>
                                <w:t>Cifras significativas - https://www.fisicalab.com</w:t>
                              </w:r>
                            </w:hyperlink>
                          </w:p>
                          <w:p w14:paraId="79001130" w14:textId="7B291FA7" w:rsidR="00382BAB" w:rsidRPr="00382BAB" w:rsidRDefault="00024B93" w:rsidP="00382BAB">
                            <w:pPr>
                              <w:rPr>
                                <w:rFonts w:ascii="Adobe Fangsong Std R" w:eastAsia="Adobe Fangsong Std R" w:hAnsi="Adobe Fangsong Std R" w:cs="Leelawadee"/>
                                <w:color w:val="002060"/>
                                <w:sz w:val="20"/>
                                <w:szCs w:val="20"/>
                              </w:rPr>
                            </w:pPr>
                            <w:hyperlink r:id="rId25" w:history="1">
                              <w:r w:rsidR="007404CD">
                                <w:rPr>
                                  <w:rStyle w:val="Hipervnculo"/>
                                  <w:rFonts w:ascii="Adobe Fangsong Std R" w:eastAsia="Adobe Fangsong Std R" w:hAnsi="Adobe Fangsong Std R" w:cs="Leelawadee"/>
                                  <w:color w:val="002060"/>
                                  <w:sz w:val="20"/>
                                  <w:szCs w:val="20"/>
                                </w:rPr>
                                <w:t>Teoria de errores - https://www.ugr.es</w:t>
                              </w:r>
                            </w:hyperlink>
                          </w:p>
                          <w:p w14:paraId="12A0683C" w14:textId="4A9B4C98" w:rsidR="00382BAB" w:rsidRPr="00382BAB" w:rsidRDefault="00024B93" w:rsidP="00382BAB">
                            <w:pPr>
                              <w:rPr>
                                <w:rFonts w:ascii="Adobe Fangsong Std R" w:eastAsia="Adobe Fangsong Std R" w:hAnsi="Adobe Fangsong Std R" w:cs="Leelawadee"/>
                                <w:color w:val="002060"/>
                                <w:sz w:val="20"/>
                                <w:szCs w:val="20"/>
                              </w:rPr>
                            </w:pPr>
                            <w:hyperlink r:id="rId26" w:history="1">
                              <w:r w:rsidR="007404CD">
                                <w:rPr>
                                  <w:rStyle w:val="Hipervnculo"/>
                                  <w:rFonts w:ascii="Adobe Fangsong Std R" w:eastAsia="Adobe Fangsong Std R" w:hAnsi="Adobe Fangsong Std R" w:cs="Leelawadee"/>
                                  <w:color w:val="002060"/>
                                  <w:sz w:val="20"/>
                                  <w:szCs w:val="20"/>
                                </w:rPr>
                                <w:t>Tipos de errores -  https://www.keyence.com.mx</w:t>
                              </w:r>
                            </w:hyperlink>
                          </w:p>
                          <w:p w14:paraId="2ECB7AC6" w14:textId="08931ABC" w:rsidR="00382BAB" w:rsidRPr="00382BAB" w:rsidRDefault="00024B93" w:rsidP="00382BAB">
                            <w:pPr>
                              <w:rPr>
                                <w:rFonts w:ascii="Adobe Fangsong Std R" w:eastAsia="Adobe Fangsong Std R" w:hAnsi="Adobe Fangsong Std R" w:cs="Leelawadee"/>
                                <w:color w:val="002060"/>
                                <w:sz w:val="20"/>
                                <w:szCs w:val="20"/>
                              </w:rPr>
                            </w:pPr>
                            <w:hyperlink r:id="rId27" w:history="1">
                              <w:r w:rsidR="007404CD">
                                <w:rPr>
                                  <w:rStyle w:val="Hipervnculo"/>
                                  <w:rFonts w:ascii="Adobe Fangsong Std R" w:eastAsia="Adobe Fangsong Std R" w:hAnsi="Adobe Fangsong Std R" w:cs="Leelawadee"/>
                                  <w:color w:val="002060"/>
                                  <w:sz w:val="20"/>
                                  <w:szCs w:val="20"/>
                                </w:rPr>
                                <w:t>Tipos de medidas - https://www.upo.es</w:t>
                              </w:r>
                            </w:hyperlink>
                          </w:p>
                          <w:p w14:paraId="358D8E06" w14:textId="77777777" w:rsidR="00382BAB" w:rsidRDefault="00382BAB" w:rsidP="00382BAB">
                            <w:pPr>
                              <w:rPr>
                                <w:rFonts w:ascii="Leelawadee" w:hAnsi="Leelawadee" w:cs="Leelawadee"/>
                                <w:color w:val="3B3838" w:themeColor="background2" w:themeShade="40"/>
                              </w:rPr>
                            </w:pPr>
                          </w:p>
                          <w:p w14:paraId="128E4E3B" w14:textId="77777777" w:rsidR="00382BAB" w:rsidRDefault="00382BAB" w:rsidP="00382BAB">
                            <w:pPr>
                              <w:rPr>
                                <w:color w:val="3B33A1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3CB0" id="Cuadro de texto 1" o:spid="_x0000_s1032" type="#_x0000_t202" style="position:absolute;margin-left:0;margin-top:14.75pt;width:502.1pt;height:160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" fillcolor="#013a57 [2404]" strokecolor="#0f0d29 [3200]" strokeweight="2pt">
                <v:fill opacity="17733f"/>
                <v:textbox>
                  <w:txbxContent>
                    <w:p w14:paraId="3FA43D61" w14:textId="77777777" w:rsidR="00382BAB" w:rsidRDefault="00382BAB" w:rsidP="00382BAB">
                      <w:pPr>
                        <w:rPr>
                          <w:rFonts w:ascii="Leelawadee" w:hAnsi="Leelawadee" w:cs="Leelawadee"/>
                          <w:b w:val="0"/>
                          <w:bCs/>
                        </w:rPr>
                      </w:pPr>
                    </w:p>
                    <w:p w14:paraId="1AD397FE" w14:textId="77777777" w:rsidR="00382BAB" w:rsidRDefault="00382BAB" w:rsidP="00382BAB">
                      <w:pPr>
                        <w:rPr>
                          <w:rFonts w:ascii="Leelawadee" w:hAnsi="Leelawadee" w:cs="Leelawadee"/>
                          <w:bCs/>
                          <w:color w:val="auto"/>
                        </w:rPr>
                      </w:pPr>
                      <w:r w:rsidRPr="00382BAB">
                        <w:rPr>
                          <w:rFonts w:ascii="Leelawadee" w:hAnsi="Leelawadee" w:cs="Leelawadee"/>
                          <w:bCs/>
                          <w:color w:val="auto"/>
                        </w:rPr>
                        <w:t>Bibliografía:</w:t>
                      </w:r>
                    </w:p>
                    <w:p w14:paraId="0B984984" w14:textId="77777777" w:rsidR="00382BAB" w:rsidRPr="00382BAB" w:rsidRDefault="00382BAB" w:rsidP="00382BAB">
                      <w:pPr>
                        <w:rPr>
                          <w:rFonts w:ascii="Leelawadee" w:hAnsi="Leelawadee" w:cs="Leelawadee"/>
                          <w:b w:val="0"/>
                          <w:bCs/>
                          <w:color w:val="auto"/>
                        </w:rPr>
                      </w:pPr>
                    </w:p>
                    <w:p w14:paraId="427AB860" w14:textId="5B5ED5A7" w:rsidR="00382BAB" w:rsidRPr="00382BAB" w:rsidRDefault="00024B93" w:rsidP="00382BAB">
                      <w:pPr>
                        <w:rPr>
                          <w:rFonts w:ascii="Adobe Fangsong Std R" w:eastAsia="Adobe Fangsong Std R" w:hAnsi="Adobe Fangsong Std R" w:cs="Leelawadee"/>
                          <w:color w:val="002060"/>
                          <w:sz w:val="20"/>
                          <w:szCs w:val="20"/>
                        </w:rPr>
                      </w:pPr>
                      <w:hyperlink r:id="rId28" w:history="1">
                        <w:r w:rsidR="007404CD">
                          <w:rPr>
                            <w:rStyle w:val="Hipervnculo"/>
                            <w:rFonts w:ascii="Adobe Fangsong Std R" w:eastAsia="Adobe Fangsong Std R" w:hAnsi="Adobe Fangsong Std R" w:cs="Leelawadee"/>
                            <w:color w:val="002060"/>
                            <w:sz w:val="20"/>
                            <w:szCs w:val="20"/>
                          </w:rPr>
                          <w:t>Cifras significativas - https://www.fisicalab.com</w:t>
                        </w:r>
                      </w:hyperlink>
                    </w:p>
                    <w:p w14:paraId="79001130" w14:textId="7B291FA7" w:rsidR="00382BAB" w:rsidRPr="00382BAB" w:rsidRDefault="00024B93" w:rsidP="00382BAB">
                      <w:pPr>
                        <w:rPr>
                          <w:rFonts w:ascii="Adobe Fangsong Std R" w:eastAsia="Adobe Fangsong Std R" w:hAnsi="Adobe Fangsong Std R" w:cs="Leelawadee"/>
                          <w:color w:val="002060"/>
                          <w:sz w:val="20"/>
                          <w:szCs w:val="20"/>
                        </w:rPr>
                      </w:pPr>
                      <w:hyperlink r:id="rId29" w:history="1">
                        <w:r w:rsidR="007404CD">
                          <w:rPr>
                            <w:rStyle w:val="Hipervnculo"/>
                            <w:rFonts w:ascii="Adobe Fangsong Std R" w:eastAsia="Adobe Fangsong Std R" w:hAnsi="Adobe Fangsong Std R" w:cs="Leelawadee"/>
                            <w:color w:val="002060"/>
                            <w:sz w:val="20"/>
                            <w:szCs w:val="20"/>
                          </w:rPr>
                          <w:t>Teoria de errores - https://www.ugr.es</w:t>
                        </w:r>
                      </w:hyperlink>
                    </w:p>
                    <w:p w14:paraId="12A0683C" w14:textId="4A9B4C98" w:rsidR="00382BAB" w:rsidRPr="00382BAB" w:rsidRDefault="00024B93" w:rsidP="00382BAB">
                      <w:pPr>
                        <w:rPr>
                          <w:rFonts w:ascii="Adobe Fangsong Std R" w:eastAsia="Adobe Fangsong Std R" w:hAnsi="Adobe Fangsong Std R" w:cs="Leelawadee"/>
                          <w:color w:val="002060"/>
                          <w:sz w:val="20"/>
                          <w:szCs w:val="20"/>
                        </w:rPr>
                      </w:pPr>
                      <w:hyperlink r:id="rId30" w:history="1">
                        <w:r w:rsidR="007404CD">
                          <w:rPr>
                            <w:rStyle w:val="Hipervnculo"/>
                            <w:rFonts w:ascii="Adobe Fangsong Std R" w:eastAsia="Adobe Fangsong Std R" w:hAnsi="Adobe Fangsong Std R" w:cs="Leelawadee"/>
                            <w:color w:val="002060"/>
                            <w:sz w:val="20"/>
                            <w:szCs w:val="20"/>
                          </w:rPr>
                          <w:t>Tipos de errores -  https://www.keyence.com.mx</w:t>
                        </w:r>
                      </w:hyperlink>
                    </w:p>
                    <w:p w14:paraId="2ECB7AC6" w14:textId="08931ABC" w:rsidR="00382BAB" w:rsidRPr="00382BAB" w:rsidRDefault="00024B93" w:rsidP="00382BAB">
                      <w:pPr>
                        <w:rPr>
                          <w:rFonts w:ascii="Adobe Fangsong Std R" w:eastAsia="Adobe Fangsong Std R" w:hAnsi="Adobe Fangsong Std R" w:cs="Leelawadee"/>
                          <w:color w:val="002060"/>
                          <w:sz w:val="20"/>
                          <w:szCs w:val="20"/>
                        </w:rPr>
                      </w:pPr>
                      <w:hyperlink r:id="rId31" w:history="1">
                        <w:r w:rsidR="007404CD">
                          <w:rPr>
                            <w:rStyle w:val="Hipervnculo"/>
                            <w:rFonts w:ascii="Adobe Fangsong Std R" w:eastAsia="Adobe Fangsong Std R" w:hAnsi="Adobe Fangsong Std R" w:cs="Leelawadee"/>
                            <w:color w:val="002060"/>
                            <w:sz w:val="20"/>
                            <w:szCs w:val="20"/>
                          </w:rPr>
                          <w:t>Tipos de medidas - https://www.upo.es</w:t>
                        </w:r>
                      </w:hyperlink>
                    </w:p>
                    <w:p w14:paraId="358D8E06" w14:textId="77777777" w:rsidR="00382BAB" w:rsidRDefault="00382BAB" w:rsidP="00382BAB">
                      <w:pPr>
                        <w:rPr>
                          <w:rFonts w:ascii="Leelawadee" w:hAnsi="Leelawadee" w:cs="Leelawadee"/>
                          <w:color w:val="3B3838" w:themeColor="background2" w:themeShade="40"/>
                        </w:rPr>
                      </w:pPr>
                    </w:p>
                    <w:p w14:paraId="128E4E3B" w14:textId="77777777" w:rsidR="00382BAB" w:rsidRDefault="00382BAB" w:rsidP="00382BAB">
                      <w:pPr>
                        <w:rPr>
                          <w:color w:val="3B33A1" w:themeColor="text1" w:themeTint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FB9A6D" w14:textId="7B6537E9" w:rsidR="0087605E" w:rsidRPr="00DD3FB5" w:rsidRDefault="0087605E" w:rsidP="00AB02A7">
      <w:pPr>
        <w:spacing w:after="200"/>
        <w:rPr>
          <w:rFonts w:ascii="Leelawadee" w:hAnsi="Leelawadee" w:cs="Leelawadee"/>
          <w:noProof/>
          <w:sz w:val="22"/>
        </w:rPr>
      </w:pPr>
    </w:p>
    <w:sectPr w:rsidR="0087605E" w:rsidRPr="00DD3FB5" w:rsidSect="00DD3FB5">
      <w:type w:val="continuous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90736" w14:textId="77777777" w:rsidR="00024B93" w:rsidRDefault="00024B93">
      <w:r>
        <w:separator/>
      </w:r>
    </w:p>
    <w:p w14:paraId="3C0663CE" w14:textId="77777777" w:rsidR="00024B93" w:rsidRDefault="00024B93"/>
  </w:endnote>
  <w:endnote w:type="continuationSeparator" w:id="0">
    <w:p w14:paraId="2C9B8FB6" w14:textId="77777777" w:rsidR="00024B93" w:rsidRDefault="00024B93">
      <w:r>
        <w:continuationSeparator/>
      </w:r>
    </w:p>
    <w:p w14:paraId="66E4FF2C" w14:textId="77777777" w:rsidR="00024B93" w:rsidRDefault="00024B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0B516A6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4D6AEA66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94111D" w14:textId="77777777" w:rsidR="00024B93" w:rsidRDefault="00024B93">
      <w:r>
        <w:separator/>
      </w:r>
    </w:p>
    <w:p w14:paraId="0F614BBF" w14:textId="77777777" w:rsidR="00024B93" w:rsidRDefault="00024B93"/>
  </w:footnote>
  <w:footnote w:type="continuationSeparator" w:id="0">
    <w:p w14:paraId="7941EFE4" w14:textId="77777777" w:rsidR="00024B93" w:rsidRDefault="00024B93">
      <w:r>
        <w:continuationSeparator/>
      </w:r>
    </w:p>
    <w:p w14:paraId="719D0359" w14:textId="77777777" w:rsidR="00024B93" w:rsidRDefault="00024B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5D74FB7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5E3C122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6BE09E7C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457AF"/>
    <w:multiLevelType w:val="hybridMultilevel"/>
    <w:tmpl w:val="ABE6297C"/>
    <w:lvl w:ilvl="0" w:tplc="D2F0E598">
      <w:numFmt w:val="bullet"/>
      <w:lvlText w:val=""/>
      <w:lvlJc w:val="left"/>
      <w:pPr>
        <w:ind w:left="720" w:hanging="360"/>
      </w:pPr>
      <w:rPr>
        <w:rFonts w:ascii="Symbol" w:eastAsiaTheme="minorEastAsia" w:hAnsi="Symbol" w:cs="Leelawadee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71C27"/>
    <w:multiLevelType w:val="hybridMultilevel"/>
    <w:tmpl w:val="64DCDE3A"/>
    <w:lvl w:ilvl="0" w:tplc="4ED015C4">
      <w:numFmt w:val="bullet"/>
      <w:lvlText w:val=""/>
      <w:lvlJc w:val="left"/>
      <w:pPr>
        <w:ind w:left="720" w:hanging="360"/>
      </w:pPr>
      <w:rPr>
        <w:rFonts w:ascii="Symbol" w:eastAsia="Times New Roman" w:hAnsi="Symbol" w:cs="Leelawadee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928A3"/>
    <w:multiLevelType w:val="multilevel"/>
    <w:tmpl w:val="63F4E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2A095C"/>
    <w:multiLevelType w:val="multilevel"/>
    <w:tmpl w:val="7E04F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CF"/>
    <w:rsid w:val="0002482E"/>
    <w:rsid w:val="00024B93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569CF"/>
    <w:rsid w:val="00284348"/>
    <w:rsid w:val="002F51F5"/>
    <w:rsid w:val="00312137"/>
    <w:rsid w:val="00330359"/>
    <w:rsid w:val="0033762F"/>
    <w:rsid w:val="00360494"/>
    <w:rsid w:val="00366C7E"/>
    <w:rsid w:val="00382BAB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404CD"/>
    <w:rsid w:val="00765B2A"/>
    <w:rsid w:val="00783A34"/>
    <w:rsid w:val="007C6B52"/>
    <w:rsid w:val="007D16C5"/>
    <w:rsid w:val="0083046D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B70BE1"/>
    <w:rsid w:val="00BE4B27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3FB5"/>
    <w:rsid w:val="00DE213F"/>
    <w:rsid w:val="00DF027C"/>
    <w:rsid w:val="00E00A32"/>
    <w:rsid w:val="00E22ACD"/>
    <w:rsid w:val="00E620B0"/>
    <w:rsid w:val="00E81B40"/>
    <w:rsid w:val="00EE47C2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FABA1"/>
  <w15:docId w15:val="{5E079455-557C-41EF-A402-E1095304B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Textoennegrita">
    <w:name w:val="Strong"/>
    <w:basedOn w:val="Fuentedeprrafopredeter"/>
    <w:uiPriority w:val="22"/>
    <w:qFormat/>
    <w:rsid w:val="00DD3FB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D3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DD3FB5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3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pngall.com/tape-measure-png/" TargetMode="External"/><Relationship Id="rId26" Type="http://schemas.openxmlformats.org/officeDocument/2006/relationships/hyperlink" Target="https://www.keyence.com.mx/ss/products/measure-sys/measurement-selection/basic/error.jsp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hyperlink" Target="https://www.ugr.es/~esteban/earth/apuntesbasesfisicas/tr_err.pdf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pixabay.com/en/mathematics-formula-physics-school-1230073/" TargetMode="External"/><Relationship Id="rId20" Type="http://schemas.openxmlformats.org/officeDocument/2006/relationships/hyperlink" Target="https://creativecommons.org/licenses/by-nc/3.0/" TargetMode="External"/><Relationship Id="rId29" Type="http://schemas.openxmlformats.org/officeDocument/2006/relationships/hyperlink" Target="https://www.ugr.es/~esteban/earth/apuntesbasesfisicas/tr_er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fisicalab.com/apartado/cifras-significativas-y-redondeo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creativecommons.org/licenses/by-nc/3.0/" TargetMode="External"/><Relationship Id="rId28" Type="http://schemas.openxmlformats.org/officeDocument/2006/relationships/hyperlink" Target="https://www.fisicalab.com/apartado/cifras-significativas-y-redondeo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pngall.com/tape-measure-png/" TargetMode="External"/><Relationship Id="rId31" Type="http://schemas.openxmlformats.org/officeDocument/2006/relationships/hyperlink" Target="https://www.upo.es/depa/webdex/quimfis/docencia/basesFQ/Pract/unoy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yperlink" Target="https://www.pngall.com/tape-measure-png/" TargetMode="External"/><Relationship Id="rId27" Type="http://schemas.openxmlformats.org/officeDocument/2006/relationships/hyperlink" Target="https://www.upo.es/depa/webdex/quimfis/docencia/basesFQ/Pract/unoydos.pdf" TargetMode="External"/><Relationship Id="rId30" Type="http://schemas.openxmlformats.org/officeDocument/2006/relationships/hyperlink" Target="https://www.keyence.com.mx/ss/products/measure-sys/measurement-selection/basic/error.jsp" TargetMode="Externa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ltiplacas\AppData\Local\Microsoft\Office\16.0\DTS\es-EC%7bCA7E6265-881A-4FD1-A43C-6B52B22ECCAB%7d\%7b7F56F9FA-F9D8-41B6-8FFE-5E47D5812B6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23F3825B494000BB89788DED606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09CFD9-A7B5-45DD-BBB0-832A33F3D315}"/>
      </w:docPartPr>
      <w:docPartBody>
        <w:p w:rsidR="005431EC" w:rsidRDefault="009E44E6">
          <w:pPr>
            <w:pStyle w:val="3C23F3825B494000BB89788DED60620E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40F"/>
    <w:rsid w:val="005431EC"/>
    <w:rsid w:val="006C140F"/>
    <w:rsid w:val="009E44E6"/>
    <w:rsid w:val="00DC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C" w:eastAsia="es-EC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paragraph" w:customStyle="1" w:styleId="72EBEF49A8304626BF5D03E6388A682A">
    <w:name w:val="72EBEF49A8304626BF5D03E6388A682A"/>
  </w:style>
  <w:style w:type="paragraph" w:customStyle="1" w:styleId="3C23F3825B494000BB89788DED60620E">
    <w:name w:val="3C23F3825B494000BB89788DED60620E"/>
  </w:style>
  <w:style w:type="paragraph" w:customStyle="1" w:styleId="6713D579C9DA40BA9A5159BAA79D455F">
    <w:name w:val="6713D579C9DA40BA9A5159BAA79D455F"/>
  </w:style>
  <w:style w:type="paragraph" w:customStyle="1" w:styleId="20EE2B1739434252B82AD7B0E65AA48A">
    <w:name w:val="20EE2B1739434252B82AD7B0E65AA48A"/>
  </w:style>
  <w:style w:type="paragraph" w:customStyle="1" w:styleId="75E6E5629F7F4B56A29D50CB0E0B0D7F">
    <w:name w:val="75E6E5629F7F4B56A29D50CB0E0B0D7F"/>
  </w:style>
  <w:style w:type="paragraph" w:customStyle="1" w:styleId="77D8AFEC21A14B46B61CABB68FE79120">
    <w:name w:val="77D8AFEC21A14B46B61CABB68FE79120"/>
  </w:style>
  <w:style w:type="paragraph" w:customStyle="1" w:styleId="07B00E14996A460485BEF8EF96BF8FD1">
    <w:name w:val="07B00E14996A460485BEF8EF96BF8FD1"/>
  </w:style>
  <w:style w:type="paragraph" w:customStyle="1" w:styleId="4BEC8211EC784C01A234A6B89B50EEEE">
    <w:name w:val="4BEC8211EC784C01A234A6B89B50EE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F231E-89FB-4529-9E58-0D5CD6100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{7F56F9FA-F9D8-41B6-8FFE-5E47D5812B6F}tf16392850_win32.dotx</Template>
  <TotalTime>719</TotalTime>
  <Pages>6</Pages>
  <Words>482</Words>
  <Characters>2652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Multiplacas</dc:creator>
  <cp:keywords/>
  <cp:lastModifiedBy>Alejandro Calderón</cp:lastModifiedBy>
  <cp:revision>4</cp:revision>
  <cp:lastPrinted>2006-08-01T17:47:00Z</cp:lastPrinted>
  <dcterms:created xsi:type="dcterms:W3CDTF">2023-11-24T22:42:00Z</dcterms:created>
  <dcterms:modified xsi:type="dcterms:W3CDTF">2023-11-27T18:33:00Z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