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3F7D2A" w14:textId="675CC2E5" w:rsidR="00D077E9" w:rsidRDefault="00A0244B" w:rsidP="00D70D02">
      <w:pPr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C02799C" wp14:editId="403008DF">
                <wp:simplePos x="0" y="0"/>
                <wp:positionH relativeFrom="column">
                  <wp:posOffset>-207175</wp:posOffset>
                </wp:positionH>
                <wp:positionV relativeFrom="page">
                  <wp:posOffset>933450</wp:posOffset>
                </wp:positionV>
                <wp:extent cx="3938905" cy="7260524"/>
                <wp:effectExtent l="19050" t="19050" r="23495" b="17145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72605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0">
                          <a:solidFill>
                            <a:prstClr val="black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086022" id="Rectángulo 3" o:spid="_x0000_s1026" alt="rectángulo blanco para texto en portada" style="position:absolute;margin-left:-16.3pt;margin-top:73.5pt;width:310.15pt;height:571.7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" fillcolor="white [3212]" strokeweight="2.5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69F5EDC7" wp14:editId="61022216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0652B" w14:textId="762CA3D5" w:rsidR="00AB02A7" w:rsidRDefault="002B4241" w:rsidP="00A0244B">
      <w:pPr>
        <w:spacing w:after="2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91EDDE" wp14:editId="299626DB">
                <wp:simplePos x="0" y="0"/>
                <wp:positionH relativeFrom="margin">
                  <wp:align>left</wp:align>
                </wp:positionH>
                <wp:positionV relativeFrom="paragraph">
                  <wp:posOffset>20765</wp:posOffset>
                </wp:positionV>
                <wp:extent cx="3455581" cy="6733309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5581" cy="6733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36AEE0" w14:textId="3FE64F8C" w:rsidR="00BD7A0D" w:rsidRPr="00921E5F" w:rsidRDefault="00BD7A0D" w:rsidP="00921E5F">
                            <w:pPr>
                              <w:jc w:val="center"/>
                              <w:rPr>
                                <w:caps/>
                                <w:noProof/>
                                <w:color w:val="auto"/>
                                <w:szCs w:val="28"/>
                              </w:rPr>
                            </w:pPr>
                            <w:r w:rsidRPr="00BD7A0D">
                              <w:rPr>
                                <w:caps/>
                                <w:noProof/>
                                <w:color w:val="auto"/>
                                <w:szCs w:val="28"/>
                              </w:rPr>
                              <w:t>Algo</w:t>
                            </w:r>
                            <w:r w:rsidR="00EB63BA">
                              <w:rPr>
                                <w:caps/>
                                <w:noProof/>
                                <w:color w:val="auto"/>
                                <w:szCs w:val="28"/>
                              </w:rPr>
                              <w:t>Ri</w:t>
                            </w:r>
                            <w:r w:rsidRPr="00BD7A0D">
                              <w:rPr>
                                <w:caps/>
                                <w:noProof/>
                                <w:color w:val="auto"/>
                                <w:szCs w:val="28"/>
                              </w:rPr>
                              <w:t>tmos y lÓgica de programaciÓn</w:t>
                            </w:r>
                          </w:p>
                          <w:p w14:paraId="1E83400D" w14:textId="77777777" w:rsidR="00921E5F" w:rsidRDefault="00921E5F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</w:p>
                          <w:p w14:paraId="32294CAD" w14:textId="195A0A25" w:rsidR="00A0244B" w:rsidRDefault="00A0244B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noProof/>
                                <w:sz w:val="52"/>
                                <w:szCs w:val="52"/>
                              </w:rPr>
                              <w:t xml:space="preserve">TEMA: </w:t>
                            </w:r>
                            <w:r w:rsidR="000D1745" w:rsidRPr="000D1745">
                              <w:rPr>
                                <w:noProof/>
                                <w:color w:val="0F0D29" w:themeColor="text1"/>
                                <w:sz w:val="52"/>
                                <w:szCs w:val="52"/>
                              </w:rPr>
                              <w:t xml:space="preserve">CICLOS </w:t>
                            </w:r>
                            <w:r w:rsidR="000D1745" w:rsidRPr="000D1745">
                              <w:rPr>
                                <w:caps/>
                                <w:noProof/>
                                <w:color w:val="0F0D29" w:themeColor="text1"/>
                                <w:sz w:val="52"/>
                                <w:szCs w:val="52"/>
                              </w:rPr>
                              <w:t xml:space="preserve">WHILE EJERCICIOS </w:t>
                            </w:r>
                          </w:p>
                          <w:p w14:paraId="2C55EE31" w14:textId="77777777" w:rsidR="00921E5F" w:rsidRDefault="00921E5F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</w:p>
                          <w:p w14:paraId="6A70059A" w14:textId="1044EDBD" w:rsidR="00921E5F" w:rsidRPr="00A0244B" w:rsidRDefault="002B4241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noProof/>
                                <w:sz w:val="52"/>
                                <w:szCs w:val="52"/>
                              </w:rPr>
                              <w:drawing>
                                <wp:inline distT="0" distB="0" distL="0" distR="0" wp14:anchorId="3F611A0B" wp14:editId="76B7EDFF">
                                  <wp:extent cx="3263564" cy="2593075"/>
                                  <wp:effectExtent l="0" t="0" r="0" b="0"/>
                                  <wp:docPr id="8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n 8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87207" cy="26118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1B3C4C0" w14:textId="77777777" w:rsidR="00921E5F" w:rsidRDefault="00921E5F" w:rsidP="00921E5F"/>
                          <w:p w14:paraId="0737D10D" w14:textId="77777777" w:rsidR="00921E5F" w:rsidRDefault="00921E5F" w:rsidP="00BD7A0D">
                            <w:pPr>
                              <w:jc w:val="center"/>
                            </w:pPr>
                          </w:p>
                          <w:p w14:paraId="5BD49777" w14:textId="6406115C" w:rsidR="00BD7A0D" w:rsidRDefault="00BD7A0D" w:rsidP="00921E5F">
                            <w:r>
                              <w:t xml:space="preserve">INTEGRANTES: </w:t>
                            </w:r>
                          </w:p>
                          <w:p w14:paraId="57D4D894" w14:textId="5F78B9BD" w:rsidR="00921E5F" w:rsidRPr="00921E5F" w:rsidRDefault="00921E5F" w:rsidP="00921E5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color w:val="auto"/>
                              </w:rPr>
                            </w:pPr>
                            <w:r w:rsidRPr="00921E5F">
                              <w:rPr>
                                <w:color w:val="auto"/>
                              </w:rPr>
                              <w:t>Ariel Alejandro Calderón</w:t>
                            </w:r>
                          </w:p>
                          <w:p w14:paraId="399E2D40" w14:textId="785B0E86" w:rsidR="00921E5F" w:rsidRPr="00921E5F" w:rsidRDefault="00921E5F" w:rsidP="00921E5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color w:val="auto"/>
                              </w:rPr>
                            </w:pPr>
                            <w:r w:rsidRPr="00921E5F">
                              <w:rPr>
                                <w:color w:val="auto"/>
                              </w:rPr>
                              <w:t>Jacson Antonio Narváez</w:t>
                            </w:r>
                          </w:p>
                          <w:p w14:paraId="1A5217B6" w14:textId="77777777" w:rsidR="00BD7A0D" w:rsidRDefault="00BD7A0D" w:rsidP="00BD7A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91EDDE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0;margin-top:1.65pt;width:272.1pt;height:530.2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" fillcolor="white [3201]" stroked="f" strokeweight=".5pt">
                <v:textbox>
                  <w:txbxContent>
                    <w:p w14:paraId="0E36AEE0" w14:textId="3FE64F8C" w:rsidR="00BD7A0D" w:rsidRPr="00921E5F" w:rsidRDefault="00BD7A0D" w:rsidP="00921E5F">
                      <w:pPr>
                        <w:jc w:val="center"/>
                        <w:rPr>
                          <w:caps/>
                          <w:noProof/>
                          <w:color w:val="auto"/>
                          <w:szCs w:val="28"/>
                        </w:rPr>
                      </w:pPr>
                      <w:r w:rsidRPr="00BD7A0D">
                        <w:rPr>
                          <w:caps/>
                          <w:noProof/>
                          <w:color w:val="auto"/>
                          <w:szCs w:val="28"/>
                        </w:rPr>
                        <w:t>Algo</w:t>
                      </w:r>
                      <w:r w:rsidR="00EB63BA">
                        <w:rPr>
                          <w:caps/>
                          <w:noProof/>
                          <w:color w:val="auto"/>
                          <w:szCs w:val="28"/>
                        </w:rPr>
                        <w:t>Ri</w:t>
                      </w:r>
                      <w:r w:rsidRPr="00BD7A0D">
                        <w:rPr>
                          <w:caps/>
                          <w:noProof/>
                          <w:color w:val="auto"/>
                          <w:szCs w:val="28"/>
                        </w:rPr>
                        <w:t>tmos y lÓgica de programaciÓn</w:t>
                      </w:r>
                    </w:p>
                    <w:p w14:paraId="1E83400D" w14:textId="77777777" w:rsidR="00921E5F" w:rsidRDefault="00921E5F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</w:p>
                    <w:p w14:paraId="32294CAD" w14:textId="195A0A25" w:rsidR="00A0244B" w:rsidRDefault="00A0244B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  <w:r>
                        <w:rPr>
                          <w:noProof/>
                          <w:sz w:val="52"/>
                          <w:szCs w:val="52"/>
                        </w:rPr>
                        <w:t xml:space="preserve">TEMA: </w:t>
                      </w:r>
                      <w:r w:rsidR="000D1745" w:rsidRPr="000D1745">
                        <w:rPr>
                          <w:noProof/>
                          <w:color w:val="0F0D29" w:themeColor="text1"/>
                          <w:sz w:val="52"/>
                          <w:szCs w:val="52"/>
                        </w:rPr>
                        <w:t xml:space="preserve">CICLOS </w:t>
                      </w:r>
                      <w:r w:rsidR="000D1745" w:rsidRPr="000D1745">
                        <w:rPr>
                          <w:caps/>
                          <w:noProof/>
                          <w:color w:val="0F0D29" w:themeColor="text1"/>
                          <w:sz w:val="52"/>
                          <w:szCs w:val="52"/>
                        </w:rPr>
                        <w:t xml:space="preserve">WHILE EJERCICIOS </w:t>
                      </w:r>
                    </w:p>
                    <w:p w14:paraId="2C55EE31" w14:textId="77777777" w:rsidR="00921E5F" w:rsidRDefault="00921E5F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</w:p>
                    <w:p w14:paraId="6A70059A" w14:textId="1044EDBD" w:rsidR="00921E5F" w:rsidRPr="00A0244B" w:rsidRDefault="002B4241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  <w:r>
                        <w:rPr>
                          <w:noProof/>
                          <w:sz w:val="52"/>
                          <w:szCs w:val="52"/>
                        </w:rPr>
                        <w:drawing>
                          <wp:inline distT="0" distB="0" distL="0" distR="0" wp14:anchorId="3F611A0B" wp14:editId="76B7EDFF">
                            <wp:extent cx="3263564" cy="2593075"/>
                            <wp:effectExtent l="0" t="0" r="0" b="0"/>
                            <wp:docPr id="8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n 8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87207" cy="261186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1B3C4C0" w14:textId="77777777" w:rsidR="00921E5F" w:rsidRDefault="00921E5F" w:rsidP="00921E5F"/>
                    <w:p w14:paraId="0737D10D" w14:textId="77777777" w:rsidR="00921E5F" w:rsidRDefault="00921E5F" w:rsidP="00BD7A0D">
                      <w:pPr>
                        <w:jc w:val="center"/>
                      </w:pPr>
                    </w:p>
                    <w:p w14:paraId="5BD49777" w14:textId="6406115C" w:rsidR="00BD7A0D" w:rsidRDefault="00BD7A0D" w:rsidP="00921E5F">
                      <w:r>
                        <w:t xml:space="preserve">INTEGRANTES: </w:t>
                      </w:r>
                    </w:p>
                    <w:p w14:paraId="57D4D894" w14:textId="5F78B9BD" w:rsidR="00921E5F" w:rsidRPr="00921E5F" w:rsidRDefault="00921E5F" w:rsidP="00921E5F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color w:val="auto"/>
                        </w:rPr>
                      </w:pPr>
                      <w:r w:rsidRPr="00921E5F">
                        <w:rPr>
                          <w:color w:val="auto"/>
                        </w:rPr>
                        <w:t>Ariel Alejandro Calderón</w:t>
                      </w:r>
                    </w:p>
                    <w:p w14:paraId="399E2D40" w14:textId="785B0E86" w:rsidR="00921E5F" w:rsidRPr="00921E5F" w:rsidRDefault="00921E5F" w:rsidP="00921E5F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color w:val="auto"/>
                        </w:rPr>
                      </w:pPr>
                      <w:r w:rsidRPr="00921E5F">
                        <w:rPr>
                          <w:color w:val="auto"/>
                        </w:rPr>
                        <w:t>Jacson Antonio Narváez</w:t>
                      </w:r>
                    </w:p>
                    <w:p w14:paraId="1A5217B6" w14:textId="77777777" w:rsidR="00BD7A0D" w:rsidRDefault="00BD7A0D" w:rsidP="00BD7A0D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0244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C75637" wp14:editId="270A32BA">
                <wp:simplePos x="0" y="0"/>
                <wp:positionH relativeFrom="column">
                  <wp:posOffset>4378960</wp:posOffset>
                </wp:positionH>
                <wp:positionV relativeFrom="paragraph">
                  <wp:posOffset>7856654</wp:posOffset>
                </wp:positionV>
                <wp:extent cx="1916264" cy="898497"/>
                <wp:effectExtent l="0" t="0" r="8255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6264" cy="898497"/>
                        </a:xfrm>
                        <a:prstGeom prst="rect">
                          <a:avLst/>
                        </a:prstGeom>
                        <a:blipFill>
                          <a:blip r:embed="rId13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22254A7E" w14:textId="77777777" w:rsidR="00A0244B" w:rsidRDefault="00A0244B" w:rsidP="00A024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75637" id="Cuadro de texto 9" o:spid="_x0000_s1027" type="#_x0000_t202" style="position:absolute;margin-left:344.8pt;margin-top:618.65pt;width:150.9pt;height:7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" stroked="f" strokeweight=".5pt">
                <v:fill r:id="rId14" o:title="" recolor="t" rotate="t" type="frame"/>
                <v:textbox>
                  <w:txbxContent>
                    <w:p w14:paraId="22254A7E" w14:textId="77777777" w:rsidR="00A0244B" w:rsidRDefault="00A0244B" w:rsidP="00A0244B"/>
                  </w:txbxContent>
                </v:textbox>
              </v:shape>
            </w:pict>
          </mc:Fallback>
        </mc:AlternateContent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E8751D6" wp14:editId="5A156C4D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A390F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" fillcolor="#393737 [814]" stroked="f" strokeweight="2pt">
                <w10:wrap anchory="page"/>
              </v:rect>
            </w:pict>
          </mc:Fallback>
        </mc:AlternateContent>
      </w:r>
    </w:p>
    <w:p w14:paraId="4376475F" w14:textId="2A1EAF02" w:rsidR="00921E5F" w:rsidRDefault="00921E5F" w:rsidP="00A0244B">
      <w:pPr>
        <w:spacing w:after="200"/>
        <w:rPr>
          <w:noProof/>
        </w:rPr>
      </w:pPr>
    </w:p>
    <w:p w14:paraId="0F857A18" w14:textId="093242A8" w:rsidR="002B4241" w:rsidRDefault="00921E5F" w:rsidP="002B4241">
      <w:pPr>
        <w:spacing w:after="200"/>
      </w:pPr>
      <w:r>
        <w:rPr>
          <w:noProof/>
        </w:rPr>
        <w:br w:type="page"/>
      </w:r>
    </w:p>
    <w:p w14:paraId="77B3D6DB" w14:textId="2A9DE983" w:rsidR="002B4241" w:rsidRDefault="002B4241" w:rsidP="002B4241">
      <w:pPr>
        <w:rPr>
          <w:rFonts w:cs="Times New Roman"/>
          <w:color w:val="auto"/>
          <w:sz w:val="32"/>
          <w:szCs w:val="32"/>
        </w:rPr>
      </w:pPr>
      <w:r w:rsidRPr="00E058CE">
        <w:rPr>
          <w:rFonts w:cs="Times New Roman"/>
          <w:b w:val="0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8FC2842" wp14:editId="71773B66">
                <wp:simplePos x="0" y="0"/>
                <wp:positionH relativeFrom="margin">
                  <wp:align>left</wp:align>
                </wp:positionH>
                <wp:positionV relativeFrom="paragraph">
                  <wp:posOffset>502426</wp:posOffset>
                </wp:positionV>
                <wp:extent cx="6352540" cy="733425"/>
                <wp:effectExtent l="0" t="0" r="10160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2540" cy="7334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E532D" w14:textId="64859D2C" w:rsidR="002B4241" w:rsidRPr="002B4241" w:rsidRDefault="002B4241" w:rsidP="002B4241">
                            <w:pPr>
                              <w:rPr>
                                <w:rFonts w:cs="Times New Roman"/>
                                <w:b w:val="0"/>
                                <w:color w:val="auto"/>
                              </w:rPr>
                            </w:pPr>
                          </w:p>
                          <w:p w14:paraId="3611C981" w14:textId="74F3FDF0" w:rsidR="000D1745" w:rsidRPr="000D1745" w:rsidRDefault="000D1745" w:rsidP="000D1745">
                            <w:pPr>
                              <w:jc w:val="center"/>
                              <w:rPr>
                                <w:rFonts w:cstheme="minorHAnsi"/>
                                <w:color w:val="0F0D29" w:themeColor="text1"/>
                                <w:lang w:val="es-ES_tradnl"/>
                              </w:rPr>
                            </w:pPr>
                            <w:r w:rsidRPr="000D1745">
                              <w:rPr>
                                <w:rFonts w:cstheme="minorHAnsi"/>
                                <w:color w:val="0F0D29" w:themeColor="text1"/>
                                <w:lang w:val="es-ES_tradnl"/>
                              </w:rPr>
                              <w:t>Generar los 10 primeros términos del Fibonacci.</w:t>
                            </w:r>
                          </w:p>
                          <w:p w14:paraId="3C31101A" w14:textId="426CD71F" w:rsidR="002B4241" w:rsidRDefault="002B424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FC284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8" type="#_x0000_t202" style="position:absolute;margin-left:0;margin-top:39.55pt;width:500.2pt;height:57.75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" fillcolor="#f2f2f2 [3052]" strokecolor="#aeaaaa [2414]">
                <v:textbox>
                  <w:txbxContent>
                    <w:p w14:paraId="4ADE532D" w14:textId="64859D2C" w:rsidR="002B4241" w:rsidRPr="002B4241" w:rsidRDefault="002B4241" w:rsidP="002B4241">
                      <w:pPr>
                        <w:rPr>
                          <w:rFonts w:cs="Times New Roman"/>
                          <w:b w:val="0"/>
                          <w:color w:val="auto"/>
                        </w:rPr>
                      </w:pPr>
                    </w:p>
                    <w:p w14:paraId="3611C981" w14:textId="74F3FDF0" w:rsidR="000D1745" w:rsidRPr="000D1745" w:rsidRDefault="000D1745" w:rsidP="000D1745">
                      <w:pPr>
                        <w:jc w:val="center"/>
                        <w:rPr>
                          <w:rFonts w:cstheme="minorHAnsi"/>
                          <w:color w:val="0F0D29" w:themeColor="text1"/>
                          <w:lang w:val="es-ES_tradnl"/>
                        </w:rPr>
                      </w:pPr>
                      <w:r w:rsidRPr="000D1745">
                        <w:rPr>
                          <w:rFonts w:cstheme="minorHAnsi"/>
                          <w:color w:val="0F0D29" w:themeColor="text1"/>
                          <w:lang w:val="es-ES_tradnl"/>
                        </w:rPr>
                        <w:t>Generar los 10 primeros términos del Fibonacci.</w:t>
                      </w:r>
                    </w:p>
                    <w:p w14:paraId="3C31101A" w14:textId="426CD71F" w:rsidR="002B4241" w:rsidRDefault="002B4241"/>
                  </w:txbxContent>
                </v:textbox>
                <w10:wrap type="square" anchorx="margin"/>
              </v:shape>
            </w:pict>
          </mc:Fallback>
        </mc:AlternateContent>
      </w:r>
      <w:r w:rsidR="000D1745" w:rsidRPr="00E058CE">
        <w:rPr>
          <w:rFonts w:cs="Times New Roman"/>
          <w:color w:val="auto"/>
          <w:sz w:val="32"/>
          <w:szCs w:val="32"/>
        </w:rPr>
        <w:t>PROBLEMA 1</w:t>
      </w:r>
      <w:r w:rsidR="00AF1F58" w:rsidRPr="00E058CE">
        <w:rPr>
          <w:rFonts w:cs="Times New Roman"/>
          <w:color w:val="auto"/>
          <w:sz w:val="32"/>
          <w:szCs w:val="32"/>
        </w:rPr>
        <w:t xml:space="preserve"> </w:t>
      </w:r>
    </w:p>
    <w:p w14:paraId="4C91ACD8" w14:textId="13988573" w:rsidR="002B4241" w:rsidRDefault="002B4241" w:rsidP="002B4241">
      <w:pPr>
        <w:rPr>
          <w:rFonts w:cs="Times New Roman"/>
          <w:b w:val="0"/>
          <w:bCs/>
          <w:color w:val="auto"/>
          <w:sz w:val="24"/>
        </w:rPr>
      </w:pPr>
    </w:p>
    <w:p w14:paraId="5D445A1A" w14:textId="77777777" w:rsidR="00E058CE" w:rsidRDefault="00E058CE" w:rsidP="002B4241">
      <w:pPr>
        <w:rPr>
          <w:rFonts w:cs="Times New Roman"/>
          <w:b w:val="0"/>
          <w:bCs/>
          <w:color w:val="auto"/>
          <w:sz w:val="24"/>
        </w:rPr>
      </w:pPr>
    </w:p>
    <w:p w14:paraId="361218EC" w14:textId="3A0B5FF0" w:rsidR="00E058CE" w:rsidRPr="00E058CE" w:rsidRDefault="00E058CE">
      <w:pPr>
        <w:spacing w:after="200"/>
        <w:rPr>
          <w:color w:val="0F0D29" w:themeColor="text1"/>
          <w:sz w:val="32"/>
          <w:szCs w:val="32"/>
        </w:rPr>
      </w:pPr>
      <w:r w:rsidRPr="00050688">
        <w:rPr>
          <w:rFonts w:ascii="Times New Roman" w:hAnsi="Times New Roman" w:cs="Times New Roman"/>
          <w:b w:val="0"/>
          <w:noProof/>
        </w:rPr>
        <w:drawing>
          <wp:anchor distT="0" distB="0" distL="114300" distR="114300" simplePos="0" relativeHeight="251672576" behindDoc="0" locked="0" layoutInCell="1" allowOverlap="1" wp14:anchorId="4614B68B" wp14:editId="616C5227">
            <wp:simplePos x="0" y="0"/>
            <wp:positionH relativeFrom="margin">
              <wp:align>left</wp:align>
            </wp:positionH>
            <wp:positionV relativeFrom="paragraph">
              <wp:posOffset>516058</wp:posOffset>
            </wp:positionV>
            <wp:extent cx="6305550" cy="6257925"/>
            <wp:effectExtent l="0" t="0" r="0" b="952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0"/>
                    <a:stretch/>
                  </pic:blipFill>
                  <pic:spPr bwMode="auto">
                    <a:xfrm>
                      <a:off x="0" y="0"/>
                      <a:ext cx="6305550" cy="625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58CE">
        <w:rPr>
          <w:color w:val="0F0D29" w:themeColor="text1"/>
          <w:sz w:val="32"/>
          <w:szCs w:val="32"/>
        </w:rPr>
        <w:t>Código</w:t>
      </w:r>
    </w:p>
    <w:p w14:paraId="4152D63B" w14:textId="6415F957" w:rsidR="000F3858" w:rsidRDefault="000F3858">
      <w:pPr>
        <w:spacing w:after="200"/>
      </w:pPr>
    </w:p>
    <w:p w14:paraId="43A00D36" w14:textId="77777777" w:rsidR="000F3858" w:rsidRDefault="000F3858">
      <w:pPr>
        <w:spacing w:after="200"/>
      </w:pPr>
    </w:p>
    <w:p w14:paraId="53172E66" w14:textId="77777777" w:rsidR="00E058CE" w:rsidRDefault="00E058CE" w:rsidP="002B4241"/>
    <w:p w14:paraId="6594D2E1" w14:textId="13B957E8" w:rsidR="002B4241" w:rsidRPr="00E058CE" w:rsidRDefault="000F3858" w:rsidP="00E058CE">
      <w:pPr>
        <w:spacing w:after="200"/>
        <w:rPr>
          <w:color w:val="0F0D29" w:themeColor="text1"/>
          <w:sz w:val="32"/>
          <w:szCs w:val="32"/>
        </w:rPr>
      </w:pPr>
      <w:r w:rsidRPr="00E058CE">
        <w:rPr>
          <w:color w:val="0F0D29" w:themeColor="text1"/>
          <w:sz w:val="32"/>
          <w:szCs w:val="32"/>
        </w:rPr>
        <w:t>Diagrama de flujo</w:t>
      </w:r>
    </w:p>
    <w:p w14:paraId="4ACBF407" w14:textId="01297824" w:rsidR="000F3858" w:rsidRDefault="000F3858" w:rsidP="000F3858">
      <w:pPr>
        <w:jc w:val="center"/>
      </w:pPr>
      <w:r w:rsidRPr="000F3858">
        <w:drawing>
          <wp:inline distT="0" distB="0" distL="0" distR="0" wp14:anchorId="2EF29F66" wp14:editId="040027BE">
            <wp:extent cx="5237018" cy="83953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433" t="6003" r="6193" b="2449"/>
                    <a:stretch/>
                  </pic:blipFill>
                  <pic:spPr bwMode="auto">
                    <a:xfrm>
                      <a:off x="0" y="0"/>
                      <a:ext cx="5249990" cy="8416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E060A" w14:textId="784C1F50" w:rsidR="000F3858" w:rsidRPr="0088549B" w:rsidRDefault="000F3858" w:rsidP="000F3858">
      <w:pPr>
        <w:jc w:val="center"/>
      </w:pPr>
    </w:p>
    <w:p w14:paraId="25D35104" w14:textId="718A706B" w:rsidR="0055066B" w:rsidRPr="00E058CE" w:rsidRDefault="00E058CE" w:rsidP="00E058CE">
      <w:pPr>
        <w:rPr>
          <w:rFonts w:cstheme="minorHAnsi"/>
          <w:color w:val="0F0D29" w:themeColor="text1"/>
          <w:sz w:val="32"/>
          <w:szCs w:val="32"/>
        </w:rPr>
      </w:pPr>
      <w:r w:rsidRPr="00E058CE">
        <w:rPr>
          <w:rFonts w:cstheme="minorHAnsi"/>
          <w:color w:val="0F0D29" w:themeColor="text1"/>
          <w:sz w:val="32"/>
          <w:szCs w:val="32"/>
        </w:rPr>
        <w:lastRenderedPageBreak/>
        <w:t>Ejecución</w:t>
      </w:r>
    </w:p>
    <w:p w14:paraId="054E4AB6" w14:textId="003E12E3" w:rsidR="00E058CE" w:rsidRPr="0055066B" w:rsidRDefault="00E058CE" w:rsidP="00E058CE">
      <w:pPr>
        <w:rPr>
          <w:rFonts w:cstheme="minorHAnsi"/>
        </w:rPr>
      </w:pPr>
    </w:p>
    <w:p w14:paraId="36D7CA44" w14:textId="68674071" w:rsidR="0055066B" w:rsidRPr="0055066B" w:rsidRDefault="00E058CE" w:rsidP="0055066B">
      <w:pPr>
        <w:jc w:val="center"/>
        <w:rPr>
          <w:rFonts w:cstheme="minorHAnsi"/>
          <w:u w:val="single"/>
        </w:rPr>
      </w:pPr>
      <w:r w:rsidRPr="00AC6B1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00E3B65B" wp14:editId="5C200ECF">
            <wp:simplePos x="0" y="0"/>
            <wp:positionH relativeFrom="margin">
              <wp:align>center</wp:align>
            </wp:positionH>
            <wp:positionV relativeFrom="paragraph">
              <wp:posOffset>106127</wp:posOffset>
            </wp:positionV>
            <wp:extent cx="5344271" cy="1781424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C97B1" w14:textId="4DAA3F8C" w:rsidR="0055066B" w:rsidRDefault="0055066B" w:rsidP="0055066B">
      <w:pPr>
        <w:rPr>
          <w:rFonts w:cstheme="minorHAnsi"/>
          <w:sz w:val="24"/>
        </w:rPr>
      </w:pPr>
    </w:p>
    <w:p w14:paraId="1754C5B6" w14:textId="2A31A784" w:rsidR="00E058CE" w:rsidRDefault="00E058CE" w:rsidP="0055066B">
      <w:pPr>
        <w:rPr>
          <w:rFonts w:cstheme="minorHAnsi"/>
          <w:sz w:val="24"/>
        </w:rPr>
      </w:pPr>
    </w:p>
    <w:p w14:paraId="4DF448F8" w14:textId="2FA04004" w:rsidR="00E058CE" w:rsidRDefault="00E058CE" w:rsidP="0055066B">
      <w:pPr>
        <w:rPr>
          <w:rFonts w:cstheme="minorHAnsi"/>
          <w:sz w:val="24"/>
        </w:rPr>
      </w:pPr>
    </w:p>
    <w:p w14:paraId="31C49ED7" w14:textId="5F0E5939" w:rsidR="00E058CE" w:rsidRDefault="00E058CE" w:rsidP="0055066B">
      <w:pPr>
        <w:rPr>
          <w:rFonts w:cstheme="minorHAnsi"/>
          <w:sz w:val="24"/>
        </w:rPr>
      </w:pPr>
    </w:p>
    <w:p w14:paraId="4481C59C" w14:textId="4186CCB6" w:rsidR="00E058CE" w:rsidRDefault="00E058CE" w:rsidP="0055066B">
      <w:pPr>
        <w:rPr>
          <w:rFonts w:cstheme="minorHAnsi"/>
          <w:sz w:val="24"/>
        </w:rPr>
      </w:pPr>
    </w:p>
    <w:p w14:paraId="6B683031" w14:textId="170DABFC" w:rsidR="00E058CE" w:rsidRDefault="00E058CE" w:rsidP="0055066B">
      <w:pPr>
        <w:rPr>
          <w:rFonts w:cstheme="minorHAnsi"/>
          <w:sz w:val="24"/>
        </w:rPr>
      </w:pPr>
    </w:p>
    <w:p w14:paraId="028B907B" w14:textId="3F327F6C" w:rsidR="00E058CE" w:rsidRDefault="00E058CE" w:rsidP="0055066B">
      <w:pPr>
        <w:rPr>
          <w:rFonts w:cstheme="minorHAnsi"/>
          <w:sz w:val="24"/>
        </w:rPr>
      </w:pPr>
    </w:p>
    <w:p w14:paraId="0F4F29AE" w14:textId="6AFEC1B7" w:rsidR="00E058CE" w:rsidRDefault="00E058CE" w:rsidP="0055066B">
      <w:pPr>
        <w:rPr>
          <w:rFonts w:cstheme="minorHAnsi"/>
          <w:sz w:val="24"/>
        </w:rPr>
      </w:pPr>
    </w:p>
    <w:p w14:paraId="4A5A6A96" w14:textId="09B7E5EC" w:rsidR="00E058CE" w:rsidRDefault="00E058CE" w:rsidP="0055066B">
      <w:pPr>
        <w:rPr>
          <w:rFonts w:cstheme="minorHAnsi"/>
          <w:sz w:val="24"/>
        </w:rPr>
      </w:pPr>
    </w:p>
    <w:p w14:paraId="6EFC31A6" w14:textId="73374AEB" w:rsidR="00E058CE" w:rsidRDefault="00E058CE" w:rsidP="0055066B">
      <w:pPr>
        <w:rPr>
          <w:rFonts w:cstheme="minorHAnsi"/>
          <w:sz w:val="24"/>
        </w:rPr>
      </w:pPr>
    </w:p>
    <w:p w14:paraId="2B421F0B" w14:textId="22ADC4A3" w:rsidR="00E058CE" w:rsidRDefault="00E058CE" w:rsidP="0055066B">
      <w:pPr>
        <w:rPr>
          <w:rFonts w:cstheme="minorHAnsi"/>
          <w:sz w:val="24"/>
        </w:rPr>
      </w:pPr>
    </w:p>
    <w:p w14:paraId="7F5D5A4F" w14:textId="77777777" w:rsidR="00E058CE" w:rsidRDefault="00E058CE" w:rsidP="0055066B">
      <w:pPr>
        <w:rPr>
          <w:rFonts w:cstheme="minorHAnsi"/>
          <w:sz w:val="24"/>
        </w:rPr>
      </w:pPr>
    </w:p>
    <w:p w14:paraId="1FDDCDB9" w14:textId="187827B5" w:rsidR="00E058CE" w:rsidRDefault="00E058CE" w:rsidP="00E058CE">
      <w:pPr>
        <w:rPr>
          <w:rFonts w:cs="Times New Roman"/>
          <w:color w:val="auto"/>
          <w:sz w:val="32"/>
          <w:szCs w:val="32"/>
        </w:rPr>
      </w:pPr>
      <w:r w:rsidRPr="00E058CE">
        <w:rPr>
          <w:rFonts w:cs="Times New Roman"/>
          <w:color w:val="auto"/>
          <w:sz w:val="32"/>
          <w:szCs w:val="32"/>
        </w:rPr>
        <w:t xml:space="preserve">PROBLEMA </w:t>
      </w:r>
      <w:r>
        <w:rPr>
          <w:rFonts w:cs="Times New Roman"/>
          <w:color w:val="auto"/>
          <w:sz w:val="32"/>
          <w:szCs w:val="32"/>
        </w:rPr>
        <w:t>2</w:t>
      </w:r>
    </w:p>
    <w:p w14:paraId="3152BEB9" w14:textId="54980439" w:rsidR="00E058CE" w:rsidRDefault="00E058CE" w:rsidP="00E058CE">
      <w:pPr>
        <w:rPr>
          <w:rFonts w:cs="Times New Roman"/>
          <w:color w:val="auto"/>
          <w:sz w:val="32"/>
          <w:szCs w:val="32"/>
        </w:rPr>
      </w:pPr>
      <w:r w:rsidRPr="00E058CE">
        <w:rPr>
          <w:rFonts w:cs="Times New Roman"/>
          <w:b w:val="0"/>
          <w:noProof/>
          <w:color w:val="auto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B29FF16" wp14:editId="4B127CF3">
                <wp:simplePos x="0" y="0"/>
                <wp:positionH relativeFrom="margin">
                  <wp:align>right</wp:align>
                </wp:positionH>
                <wp:positionV relativeFrom="paragraph">
                  <wp:posOffset>327149</wp:posOffset>
                </wp:positionV>
                <wp:extent cx="6352540" cy="2042160"/>
                <wp:effectExtent l="0" t="0" r="10160" b="15240"/>
                <wp:wrapSquare wrapText="bothSides"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2540" cy="20421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6709A3" w14:textId="77777777" w:rsidR="00E058CE" w:rsidRDefault="00E058CE" w:rsidP="00E058CE">
                            <w:pPr>
                              <w:jc w:val="center"/>
                              <w:rPr>
                                <w:rFonts w:cstheme="minorHAnsi"/>
                                <w:color w:val="0F0D29" w:themeColor="text1"/>
                                <w:szCs w:val="28"/>
                              </w:rPr>
                            </w:pPr>
                          </w:p>
                          <w:p w14:paraId="53A9458B" w14:textId="2E92161C" w:rsidR="00E058CE" w:rsidRPr="00E058CE" w:rsidRDefault="00E058CE" w:rsidP="00E058CE">
                            <w:pPr>
                              <w:jc w:val="center"/>
                              <w:rPr>
                                <w:rFonts w:cstheme="minorHAnsi"/>
                                <w:color w:val="0F0D29" w:themeColor="text1"/>
                                <w:szCs w:val="28"/>
                              </w:rPr>
                            </w:pPr>
                            <w:r w:rsidRPr="00E058CE">
                              <w:rPr>
                                <w:rFonts w:cstheme="minorHAnsi"/>
                                <w:color w:val="0F0D29" w:themeColor="text1"/>
                                <w:szCs w:val="28"/>
                              </w:rPr>
                              <w:t>“El náufrago satisfecho” ofrece hamburguesas sencillas, dobles y triples, las cuales tienen un costo de $20.00, $25.00 y $28.00 respectivamente. La empresa acepta tarjetas de crédito con un cargo de 5 % sobre la compra. Suponiendo que los clientes adquieren sólo un tipo de hamburguesa, realice un algoritmo para determinar cuánto debe pagar 5 personas por N hamburguesas. Represéntelo mediante diagrama de flujo, codificación y ejecución del programa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9FF16" id="_x0000_s1029" type="#_x0000_t202" style="position:absolute;margin-left:449pt;margin-top:25.75pt;width:500.2pt;height:160.8pt;z-index:2516766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" fillcolor="#f2f2f2 [3052]" strokecolor="#aeaaaa [2414]">
                <v:textbox>
                  <w:txbxContent>
                    <w:p w14:paraId="356709A3" w14:textId="77777777" w:rsidR="00E058CE" w:rsidRDefault="00E058CE" w:rsidP="00E058CE">
                      <w:pPr>
                        <w:jc w:val="center"/>
                        <w:rPr>
                          <w:rFonts w:cstheme="minorHAnsi"/>
                          <w:color w:val="0F0D29" w:themeColor="text1"/>
                          <w:szCs w:val="28"/>
                        </w:rPr>
                      </w:pPr>
                    </w:p>
                    <w:p w14:paraId="53A9458B" w14:textId="2E92161C" w:rsidR="00E058CE" w:rsidRPr="00E058CE" w:rsidRDefault="00E058CE" w:rsidP="00E058CE">
                      <w:pPr>
                        <w:jc w:val="center"/>
                        <w:rPr>
                          <w:rFonts w:cstheme="minorHAnsi"/>
                          <w:color w:val="0F0D29" w:themeColor="text1"/>
                          <w:szCs w:val="28"/>
                        </w:rPr>
                      </w:pPr>
                      <w:r w:rsidRPr="00E058CE">
                        <w:rPr>
                          <w:rFonts w:cstheme="minorHAnsi"/>
                          <w:color w:val="0F0D29" w:themeColor="text1"/>
                          <w:szCs w:val="28"/>
                        </w:rPr>
                        <w:t>“El náufrago satisfecho” ofrece hamburguesas sencillas, dobles y triples, las cuales tienen un costo de $20.00, $25.00 y $28.00 respectivamente. La empresa acepta tarjetas de crédito con un cargo de 5 % sobre la compra. Suponiendo que los clientes adquieren sólo un tipo de hamburguesa, realice un algoritmo para determinar cuánto debe pagar 5 personas por N hamburguesas. Represéntelo mediante diagrama de flujo, codificación y ejecución del programa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846FD82" w14:textId="567859B7" w:rsidR="00E058CE" w:rsidRDefault="00E058CE" w:rsidP="0055066B">
      <w:pPr>
        <w:rPr>
          <w:rFonts w:cstheme="minorHAnsi"/>
          <w:sz w:val="24"/>
        </w:rPr>
      </w:pPr>
    </w:p>
    <w:p w14:paraId="10A72178" w14:textId="77777777" w:rsidR="00E058CE" w:rsidRDefault="00E058CE" w:rsidP="00E058CE">
      <w:pPr>
        <w:spacing w:after="200"/>
        <w:rPr>
          <w:rFonts w:cstheme="minorHAnsi"/>
          <w:sz w:val="24"/>
        </w:rPr>
      </w:pPr>
      <w:r>
        <w:rPr>
          <w:rFonts w:cstheme="minorHAnsi"/>
          <w:sz w:val="24"/>
        </w:rPr>
        <w:br w:type="page"/>
      </w:r>
    </w:p>
    <w:p w14:paraId="4CD60323" w14:textId="3147C9FA" w:rsidR="00E058CE" w:rsidRDefault="00E058CE" w:rsidP="00E058CE">
      <w:pPr>
        <w:spacing w:after="200"/>
        <w:rPr>
          <w:rFonts w:cstheme="minorHAnsi"/>
          <w:color w:val="0F0D29" w:themeColor="text1"/>
          <w:sz w:val="32"/>
          <w:szCs w:val="32"/>
        </w:rPr>
      </w:pPr>
      <w:r w:rsidRPr="00E058CE">
        <w:rPr>
          <w:noProof/>
          <w:color w:val="0F0D29" w:themeColor="text1"/>
          <w:sz w:val="32"/>
          <w:szCs w:val="32"/>
        </w:rPr>
        <w:lastRenderedPageBreak/>
        <w:drawing>
          <wp:anchor distT="0" distB="0" distL="114300" distR="114300" simplePos="0" relativeHeight="251678720" behindDoc="0" locked="0" layoutInCell="1" allowOverlap="1" wp14:anchorId="670EC526" wp14:editId="7F6BA15C">
            <wp:simplePos x="0" y="0"/>
            <wp:positionH relativeFrom="margin">
              <wp:posOffset>-635</wp:posOffset>
            </wp:positionH>
            <wp:positionV relativeFrom="paragraph">
              <wp:posOffset>556260</wp:posOffset>
            </wp:positionV>
            <wp:extent cx="6341110" cy="8716010"/>
            <wp:effectExtent l="0" t="0" r="2540" b="8890"/>
            <wp:wrapSquare wrapText="bothSides"/>
            <wp:docPr id="17" name="Imagen 17" descr="C:\Users\Narváez Jacson\AppData\Local\Packages\Microsoft.Windows.Photos_8wekyb3d8bbwe\TempState\ShareServiceTempFolder\code_20240524_143806_via_10015_i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rváez Jacson\AppData\Local\Packages\Microsoft.Windows.Photos_8wekyb3d8bbwe\TempState\ShareServiceTempFolder\code_20240524_143806_via_10015_io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110" cy="871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58CE">
        <w:rPr>
          <w:rFonts w:cstheme="minorHAnsi"/>
          <w:color w:val="0F0D29" w:themeColor="text1"/>
          <w:sz w:val="32"/>
          <w:szCs w:val="32"/>
        </w:rPr>
        <w:t>Código</w:t>
      </w:r>
    </w:p>
    <w:p w14:paraId="0C94532E" w14:textId="641DFC09" w:rsidR="00E058CE" w:rsidRPr="00E058CE" w:rsidRDefault="00E058CE" w:rsidP="00E058CE">
      <w:pPr>
        <w:spacing w:after="200"/>
        <w:rPr>
          <w:rFonts w:cstheme="minorHAnsi"/>
          <w:color w:val="0F0D29" w:themeColor="text1"/>
          <w:sz w:val="32"/>
          <w:szCs w:val="32"/>
        </w:rPr>
      </w:pPr>
      <w:r>
        <w:rPr>
          <w:rFonts w:cstheme="minorHAnsi"/>
          <w:color w:val="0F0D29" w:themeColor="text1"/>
          <w:sz w:val="32"/>
          <w:szCs w:val="32"/>
        </w:rPr>
        <w:br w:type="page"/>
      </w:r>
      <w:r>
        <w:rPr>
          <w:rFonts w:cstheme="minorHAnsi"/>
          <w:color w:val="0F0D29" w:themeColor="text1"/>
          <w:sz w:val="32"/>
          <w:szCs w:val="32"/>
        </w:rPr>
        <w:lastRenderedPageBreak/>
        <w:t>Diagrama de flujo</w:t>
      </w:r>
    </w:p>
    <w:p w14:paraId="3AD405F1" w14:textId="1B5A3E2B" w:rsidR="0055066B" w:rsidRPr="0055066B" w:rsidRDefault="000F3858" w:rsidP="00E058CE">
      <w:pPr>
        <w:jc w:val="center"/>
        <w:rPr>
          <w:rFonts w:cstheme="minorHAnsi"/>
        </w:rPr>
      </w:pPr>
      <w:r w:rsidRPr="000F3858">
        <w:drawing>
          <wp:inline distT="0" distB="0" distL="0" distR="0" wp14:anchorId="700FC612" wp14:editId="2FBF9759">
            <wp:extent cx="5339751" cy="87725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520" t="1710" r="3432" b="827"/>
                    <a:stretch/>
                  </pic:blipFill>
                  <pic:spPr bwMode="auto">
                    <a:xfrm>
                      <a:off x="0" y="0"/>
                      <a:ext cx="5407961" cy="8884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8E4C6" w14:textId="77777777" w:rsidR="0055066B" w:rsidRPr="0055066B" w:rsidRDefault="0055066B" w:rsidP="0055066B">
      <w:pPr>
        <w:rPr>
          <w:rFonts w:ascii="Times New Roman" w:hAnsi="Times New Roman" w:cs="Times New Roman"/>
          <w:b w:val="0"/>
          <w:color w:val="0D0D0D"/>
          <w:shd w:val="clear" w:color="auto" w:fill="FFFFFF"/>
        </w:rPr>
      </w:pPr>
    </w:p>
    <w:p w14:paraId="3D6FBE84" w14:textId="1518E10B" w:rsidR="00DD5C29" w:rsidRPr="00E058CE" w:rsidRDefault="00E058CE" w:rsidP="00DD5C29">
      <w:pPr>
        <w:rPr>
          <w:color w:val="0F0D29" w:themeColor="text1"/>
          <w:sz w:val="32"/>
          <w:szCs w:val="32"/>
        </w:rPr>
      </w:pPr>
      <w:r w:rsidRPr="00E058CE">
        <w:rPr>
          <w:color w:val="0F0D29" w:themeColor="text1"/>
          <w:sz w:val="32"/>
          <w:szCs w:val="32"/>
        </w:rPr>
        <w:t>Ejecución</w:t>
      </w:r>
    </w:p>
    <w:p w14:paraId="341E55CE" w14:textId="0ACE8034" w:rsidR="00E058CE" w:rsidRDefault="00E058CE" w:rsidP="00DD5C29"/>
    <w:p w14:paraId="2F18FF7E" w14:textId="61818482" w:rsidR="00E058CE" w:rsidRPr="00DD5C29" w:rsidRDefault="00E058CE" w:rsidP="00DD5C29">
      <w:r w:rsidRPr="00E058CE">
        <w:drawing>
          <wp:inline distT="0" distB="0" distL="0" distR="0" wp14:anchorId="40C553B5" wp14:editId="51A522D8">
            <wp:extent cx="6371590" cy="6470015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64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D5BD" w14:textId="22A58F87" w:rsidR="00DD5C29" w:rsidRPr="00DD5C29" w:rsidRDefault="00DD5C29" w:rsidP="00DD5C29"/>
    <w:p w14:paraId="447FECAF" w14:textId="7AA7C9B7" w:rsidR="00DD5C29" w:rsidRPr="00DD5C29" w:rsidRDefault="00DD5C29" w:rsidP="00DD5C29"/>
    <w:p w14:paraId="11F27103" w14:textId="1BBF8525" w:rsidR="00DD5C29" w:rsidRDefault="00DD5C29" w:rsidP="00DD5C29"/>
    <w:p w14:paraId="1D63AFFD" w14:textId="146344B2" w:rsidR="00E97ABD" w:rsidRDefault="00E97ABD" w:rsidP="00DD5C29"/>
    <w:p w14:paraId="79E07563" w14:textId="330462A2" w:rsidR="00DD5C29" w:rsidRPr="00DD5C29" w:rsidRDefault="00DD5C29" w:rsidP="00DD5C29"/>
    <w:p w14:paraId="4A48AA81" w14:textId="60C205E8" w:rsidR="00DD5C29" w:rsidRPr="00DD5C29" w:rsidRDefault="00DD5C29" w:rsidP="00DD5C29"/>
    <w:p w14:paraId="0E697677" w14:textId="7EF27D42" w:rsidR="00DD5C29" w:rsidRPr="00DD5C29" w:rsidRDefault="00DD5C29" w:rsidP="00DD5C29"/>
    <w:p w14:paraId="76181378" w14:textId="77777777" w:rsidR="00DD5C29" w:rsidRPr="00DD5C29" w:rsidRDefault="00DD5C29" w:rsidP="00DD5C29"/>
    <w:sectPr w:rsidR="00DD5C29" w:rsidRPr="00DD5C29" w:rsidSect="00A50784">
      <w:headerReference w:type="default" r:id="rId21"/>
      <w:type w:val="continuous"/>
      <w:pgSz w:w="11906" w:h="16838" w:code="9"/>
      <w:pgMar w:top="720" w:right="936" w:bottom="720" w:left="936" w:header="0" w:footer="289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9CC3F9" w14:textId="77777777" w:rsidR="0085242B" w:rsidRDefault="0085242B">
      <w:r>
        <w:separator/>
      </w:r>
    </w:p>
    <w:p w14:paraId="2316D59D" w14:textId="77777777" w:rsidR="0085242B" w:rsidRDefault="0085242B"/>
  </w:endnote>
  <w:endnote w:type="continuationSeparator" w:id="0">
    <w:p w14:paraId="3032874A" w14:textId="77777777" w:rsidR="0085242B" w:rsidRDefault="0085242B">
      <w:r>
        <w:continuationSeparator/>
      </w:r>
    </w:p>
    <w:p w14:paraId="1D7CFBE0" w14:textId="77777777" w:rsidR="0085242B" w:rsidRDefault="0085242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3C3CA1" w14:textId="77777777" w:rsidR="0085242B" w:rsidRDefault="0085242B">
      <w:r>
        <w:separator/>
      </w:r>
    </w:p>
    <w:p w14:paraId="55EEBE29" w14:textId="77777777" w:rsidR="0085242B" w:rsidRDefault="0085242B"/>
  </w:footnote>
  <w:footnote w:type="continuationSeparator" w:id="0">
    <w:p w14:paraId="3F6B32BF" w14:textId="77777777" w:rsidR="0085242B" w:rsidRDefault="0085242B">
      <w:r>
        <w:continuationSeparator/>
      </w:r>
    </w:p>
    <w:p w14:paraId="0E869524" w14:textId="77777777" w:rsidR="0085242B" w:rsidRDefault="0085242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041082BE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BD48C20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087461B5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63C1A"/>
    <w:multiLevelType w:val="hybridMultilevel"/>
    <w:tmpl w:val="D20E218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C2582"/>
    <w:multiLevelType w:val="hybridMultilevel"/>
    <w:tmpl w:val="69B0F2E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C31DC"/>
    <w:multiLevelType w:val="hybridMultilevel"/>
    <w:tmpl w:val="E81286C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856B31"/>
    <w:multiLevelType w:val="hybridMultilevel"/>
    <w:tmpl w:val="12B28CF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267A86"/>
    <w:multiLevelType w:val="hybridMultilevel"/>
    <w:tmpl w:val="8A3CA7A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AD0E24"/>
    <w:multiLevelType w:val="hybridMultilevel"/>
    <w:tmpl w:val="52A2669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B00D54"/>
    <w:multiLevelType w:val="hybridMultilevel"/>
    <w:tmpl w:val="1F9ADE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B93E5C"/>
    <w:multiLevelType w:val="hybridMultilevel"/>
    <w:tmpl w:val="4426F4F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F15C84"/>
    <w:multiLevelType w:val="hybridMultilevel"/>
    <w:tmpl w:val="E93E7E4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076AF9"/>
    <w:multiLevelType w:val="hybridMultilevel"/>
    <w:tmpl w:val="4B32257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672C84"/>
    <w:multiLevelType w:val="hybridMultilevel"/>
    <w:tmpl w:val="DF20729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7"/>
  </w:num>
  <w:num w:numId="5">
    <w:abstractNumId w:val="2"/>
  </w:num>
  <w:num w:numId="6">
    <w:abstractNumId w:val="5"/>
  </w:num>
  <w:num w:numId="7">
    <w:abstractNumId w:val="6"/>
  </w:num>
  <w:num w:numId="8">
    <w:abstractNumId w:val="10"/>
  </w:num>
  <w:num w:numId="9">
    <w:abstractNumId w:val="9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D65"/>
    <w:rsid w:val="0002482E"/>
    <w:rsid w:val="00050324"/>
    <w:rsid w:val="000747A0"/>
    <w:rsid w:val="000A0150"/>
    <w:rsid w:val="000D1745"/>
    <w:rsid w:val="000E63C9"/>
    <w:rsid w:val="000F3858"/>
    <w:rsid w:val="00130E9D"/>
    <w:rsid w:val="001369F7"/>
    <w:rsid w:val="00140835"/>
    <w:rsid w:val="00150A6D"/>
    <w:rsid w:val="00153A3D"/>
    <w:rsid w:val="00185B35"/>
    <w:rsid w:val="001F2BC8"/>
    <w:rsid w:val="001F5F6B"/>
    <w:rsid w:val="00243EBC"/>
    <w:rsid w:val="00246A35"/>
    <w:rsid w:val="00284348"/>
    <w:rsid w:val="002B4241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158EA"/>
    <w:rsid w:val="0044085A"/>
    <w:rsid w:val="004B21A5"/>
    <w:rsid w:val="004C419C"/>
    <w:rsid w:val="004E5FEE"/>
    <w:rsid w:val="005037F0"/>
    <w:rsid w:val="00516A86"/>
    <w:rsid w:val="00523E9B"/>
    <w:rsid w:val="005275F6"/>
    <w:rsid w:val="0055066B"/>
    <w:rsid w:val="00572102"/>
    <w:rsid w:val="005F1BB0"/>
    <w:rsid w:val="00656C4D"/>
    <w:rsid w:val="006E5716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85242B"/>
    <w:rsid w:val="00862FE4"/>
    <w:rsid w:val="0086389A"/>
    <w:rsid w:val="0087605E"/>
    <w:rsid w:val="008941AE"/>
    <w:rsid w:val="008B1FEE"/>
    <w:rsid w:val="00903C32"/>
    <w:rsid w:val="00916B16"/>
    <w:rsid w:val="009173B9"/>
    <w:rsid w:val="00921E5F"/>
    <w:rsid w:val="0093335D"/>
    <w:rsid w:val="0093613E"/>
    <w:rsid w:val="00943026"/>
    <w:rsid w:val="00966B81"/>
    <w:rsid w:val="00977F79"/>
    <w:rsid w:val="009C7720"/>
    <w:rsid w:val="00A0244B"/>
    <w:rsid w:val="00A23AFA"/>
    <w:rsid w:val="00A31B3E"/>
    <w:rsid w:val="00A50784"/>
    <w:rsid w:val="00A532F3"/>
    <w:rsid w:val="00A8489E"/>
    <w:rsid w:val="00AB02A7"/>
    <w:rsid w:val="00AC29F3"/>
    <w:rsid w:val="00AF1F58"/>
    <w:rsid w:val="00B231E5"/>
    <w:rsid w:val="00B24D05"/>
    <w:rsid w:val="00B75D65"/>
    <w:rsid w:val="00BD7A0D"/>
    <w:rsid w:val="00C02B87"/>
    <w:rsid w:val="00C4086D"/>
    <w:rsid w:val="00C50569"/>
    <w:rsid w:val="00CA1896"/>
    <w:rsid w:val="00CB5B28"/>
    <w:rsid w:val="00CF5371"/>
    <w:rsid w:val="00D0323A"/>
    <w:rsid w:val="00D0559F"/>
    <w:rsid w:val="00D064B5"/>
    <w:rsid w:val="00D077E9"/>
    <w:rsid w:val="00D417D4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D5C29"/>
    <w:rsid w:val="00DE213F"/>
    <w:rsid w:val="00DF027C"/>
    <w:rsid w:val="00E00A32"/>
    <w:rsid w:val="00E058CE"/>
    <w:rsid w:val="00E22ACD"/>
    <w:rsid w:val="00E620B0"/>
    <w:rsid w:val="00E81B40"/>
    <w:rsid w:val="00E97ABD"/>
    <w:rsid w:val="00EB63BA"/>
    <w:rsid w:val="00ED33D2"/>
    <w:rsid w:val="00EF555B"/>
    <w:rsid w:val="00F027BB"/>
    <w:rsid w:val="00F11DCF"/>
    <w:rsid w:val="00F162EA"/>
    <w:rsid w:val="00F433F3"/>
    <w:rsid w:val="00F52D27"/>
    <w:rsid w:val="00F629C5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891FFB"/>
  <w15:docId w15:val="{0B8B9797-2776-494F-9DCF-2D33676BF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58CE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921E5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369F7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69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41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53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052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4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poesiabinaria.net/algoritmos/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jp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poesiabinaria.net/algoritmos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User\AppData\Local\Microsoft\Office\16.0\DTS\es-ES%7b40FA4D1C-9B25-428F-B86F-86924A3643B6%7d\%7b2602119B-18B4-4355-A344-1100E22311A7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61FB5-7396-4111-9AE7-1CA44BE99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{2602119B-18B4-4355-A344-1100E22311A7}tf16392850_win32.dotx</Template>
  <TotalTime>182</TotalTime>
  <Pages>7</Pages>
  <Words>22</Words>
  <Characters>127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WinUser</dc:creator>
  <cp:keywords/>
  <cp:lastModifiedBy>Alejandro Calderón</cp:lastModifiedBy>
  <cp:revision>8</cp:revision>
  <cp:lastPrinted>2006-08-01T17:47:00Z</cp:lastPrinted>
  <dcterms:created xsi:type="dcterms:W3CDTF">2024-04-18T22:36:00Z</dcterms:created>
  <dcterms:modified xsi:type="dcterms:W3CDTF">2024-05-24T21:22:00Z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