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F7D2A" w14:textId="675CC2E5" w:rsidR="00D077E9" w:rsidRDefault="00A0244B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403008DF">
                <wp:simplePos x="0" y="0"/>
                <wp:positionH relativeFrom="column">
                  <wp:posOffset>-207175</wp:posOffset>
                </wp:positionH>
                <wp:positionV relativeFrom="page">
                  <wp:posOffset>933450</wp:posOffset>
                </wp:positionV>
                <wp:extent cx="3938905" cy="7260524"/>
                <wp:effectExtent l="19050" t="19050" r="23495" b="1714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72605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86022" id="Rectángulo 3" o:spid="_x0000_s1026" alt="rectángulo blanco para texto en portada" style="position:absolute;margin-left:-16.3pt;margin-top:73.5pt;width:310.15pt;height:571.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" fillcolor="white [3212]" strokeweight="2.5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9F5EDC7" wp14:editId="6102221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762CA3D5" w:rsidR="00AB02A7" w:rsidRDefault="002B4241" w:rsidP="00A0244B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299626DB">
                <wp:simplePos x="0" y="0"/>
                <wp:positionH relativeFrom="margin">
                  <wp:align>left</wp:align>
                </wp:positionH>
                <wp:positionV relativeFrom="paragraph">
                  <wp:posOffset>20765</wp:posOffset>
                </wp:positionV>
                <wp:extent cx="3455581" cy="6733309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581" cy="6733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36AEE0" w14:textId="3FE64F8C" w:rsidR="00BD7A0D" w:rsidRPr="00921E5F" w:rsidRDefault="00BD7A0D" w:rsidP="00921E5F">
                            <w:pPr>
                              <w:jc w:val="center"/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</w:pP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Algo</w:t>
                            </w:r>
                            <w:r w:rsidR="00EB63BA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Ri</w:t>
                            </w: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tmos y lÓgica de programaciÓn</w:t>
                            </w:r>
                          </w:p>
                          <w:p w14:paraId="1E83400D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32294CAD" w14:textId="195A0A25" w:rsidR="00A0244B" w:rsidRDefault="00A0244B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t xml:space="preserve">TEMA: </w:t>
                            </w:r>
                            <w:r w:rsidR="000D1745" w:rsidRPr="000D1745">
                              <w:rPr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 xml:space="preserve">CICLOS </w:t>
                            </w:r>
                            <w:r w:rsidR="000D1745" w:rsidRPr="000D1745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 xml:space="preserve">WHILE EJERCICIOS </w:t>
                            </w:r>
                          </w:p>
                          <w:p w14:paraId="2C55EE31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drawing>
                                <wp:inline distT="0" distB="0" distL="0" distR="0" wp14:anchorId="3F611A0B" wp14:editId="76B7EDFF">
                                  <wp:extent cx="3263564" cy="259307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207" cy="261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5BD49777" w14:textId="6406115C" w:rsidR="00BD7A0D" w:rsidRDefault="00BD7A0D" w:rsidP="00921E5F">
                            <w:r>
                              <w:t xml:space="preserve">INTEGRANTES: </w:t>
                            </w:r>
                          </w:p>
                          <w:p w14:paraId="57D4D894" w14:textId="5F78B9BD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399E2D40" w14:textId="785B0E86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Jacson Antonio Narváez</w:t>
                            </w:r>
                          </w:p>
                          <w:p w14:paraId="1A5217B6" w14:textId="77777777" w:rsidR="00BD7A0D" w:rsidRDefault="00BD7A0D" w:rsidP="00BD7A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1.65pt;width:272.1pt;height:530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" fillcolor="white [3201]" stroked="f" strokeweight=".5pt">
                <v:textbox>
                  <w:txbxContent>
                    <w:p w14:paraId="0E36AEE0" w14:textId="3FE64F8C" w:rsidR="00BD7A0D" w:rsidRPr="00921E5F" w:rsidRDefault="00BD7A0D" w:rsidP="00921E5F">
                      <w:pPr>
                        <w:jc w:val="center"/>
                        <w:rPr>
                          <w:caps/>
                          <w:noProof/>
                          <w:color w:val="auto"/>
                          <w:szCs w:val="28"/>
                        </w:rPr>
                      </w:pP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Algo</w:t>
                      </w:r>
                      <w:r w:rsidR="00EB63BA">
                        <w:rPr>
                          <w:caps/>
                          <w:noProof/>
                          <w:color w:val="auto"/>
                          <w:szCs w:val="28"/>
                        </w:rPr>
                        <w:t>Ri</w:t>
                      </w: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tmos y lÓgica de programaciÓn</w:t>
                      </w:r>
                    </w:p>
                    <w:p w14:paraId="1E83400D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32294CAD" w14:textId="195A0A25" w:rsidR="00A0244B" w:rsidRDefault="00A0244B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t xml:space="preserve">TEMA: </w:t>
                      </w:r>
                      <w:r w:rsidR="000D1745" w:rsidRPr="000D1745">
                        <w:rPr>
                          <w:noProof/>
                          <w:color w:val="0F0D29" w:themeColor="text1"/>
                          <w:sz w:val="52"/>
                          <w:szCs w:val="52"/>
                        </w:rPr>
                        <w:t xml:space="preserve">CICLOS </w:t>
                      </w:r>
                      <w:r w:rsidR="000D1745" w:rsidRPr="000D1745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 xml:space="preserve">WHILE EJERCICIOS </w:t>
                      </w:r>
                    </w:p>
                    <w:p w14:paraId="2C55EE31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drawing>
                          <wp:inline distT="0" distB="0" distL="0" distR="0" wp14:anchorId="3F611A0B" wp14:editId="76B7EDFF">
                            <wp:extent cx="3263564" cy="259307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207" cy="261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5BD49777" w14:textId="6406115C" w:rsidR="00BD7A0D" w:rsidRDefault="00BD7A0D" w:rsidP="00921E5F">
                      <w:r>
                        <w:t xml:space="preserve">INTEGRANTES: </w:t>
                      </w:r>
                    </w:p>
                    <w:p w14:paraId="57D4D894" w14:textId="5F78B9BD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Ariel Alejandro Calderón</w:t>
                      </w:r>
                    </w:p>
                    <w:p w14:paraId="399E2D40" w14:textId="785B0E86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Jacson Antonio Narváez</w:t>
                      </w:r>
                    </w:p>
                    <w:p w14:paraId="1A5217B6" w14:textId="77777777" w:rsidR="00BD7A0D" w:rsidRDefault="00BD7A0D" w:rsidP="00BD7A0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44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" stroked="f" strokeweight=".5pt">
                <v:fill r:id="rId12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5A156C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A39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" fillcolor="#393737 [814]" stroked="f" strokeweight="2pt">
                <w10:wrap anchory="page"/>
              </v:rect>
            </w:pict>
          </mc:Fallback>
        </mc:AlternateContent>
      </w:r>
    </w:p>
    <w:p w14:paraId="4376475F" w14:textId="2A1EAF02" w:rsidR="00921E5F" w:rsidRDefault="00921E5F" w:rsidP="00A0244B">
      <w:pPr>
        <w:spacing w:after="200"/>
        <w:rPr>
          <w:noProof/>
        </w:rPr>
      </w:pPr>
    </w:p>
    <w:p w14:paraId="0F857A18" w14:textId="093242A8" w:rsidR="002B4241" w:rsidRDefault="00921E5F" w:rsidP="002B4241">
      <w:pPr>
        <w:spacing w:after="200"/>
      </w:pPr>
      <w:r>
        <w:rPr>
          <w:noProof/>
        </w:rPr>
        <w:br w:type="page"/>
      </w:r>
    </w:p>
    <w:p w14:paraId="77B3D6DB" w14:textId="17CD9164" w:rsidR="002B4241" w:rsidRDefault="002B4241" w:rsidP="002B4241">
      <w:pPr>
        <w:rPr>
          <w:rFonts w:cs="Times New Roman"/>
          <w:color w:val="auto"/>
        </w:rPr>
      </w:pPr>
      <w:r w:rsidRPr="002B4241">
        <w:rPr>
          <w:rFonts w:cs="Times New Roman"/>
          <w:b w:val="0"/>
          <w:noProof/>
          <w:color w:val="auto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FC2842" wp14:editId="6DA3B387">
                <wp:simplePos x="0" y="0"/>
                <wp:positionH relativeFrom="margin">
                  <wp:align>left</wp:align>
                </wp:positionH>
                <wp:positionV relativeFrom="paragraph">
                  <wp:posOffset>312420</wp:posOffset>
                </wp:positionV>
                <wp:extent cx="6352540" cy="733425"/>
                <wp:effectExtent l="0" t="0" r="1016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540" cy="733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E532D" w14:textId="64859D2C" w:rsidR="002B4241" w:rsidRPr="002B4241" w:rsidRDefault="002B4241" w:rsidP="002B4241">
                            <w:pPr>
                              <w:rPr>
                                <w:rFonts w:cs="Times New Roman"/>
                                <w:b w:val="0"/>
                                <w:color w:val="auto"/>
                              </w:rPr>
                            </w:pPr>
                          </w:p>
                          <w:p w14:paraId="3611C981" w14:textId="74F3FDF0" w:rsidR="000D1745" w:rsidRPr="000D1745" w:rsidRDefault="000D1745" w:rsidP="000D1745">
                            <w:pPr>
                              <w:jc w:val="center"/>
                              <w:rPr>
                                <w:rFonts w:cstheme="minorHAnsi"/>
                                <w:color w:val="0F0D29" w:themeColor="text1"/>
                                <w:lang w:val="es-ES_tradnl"/>
                              </w:rPr>
                            </w:pPr>
                            <w:r w:rsidRPr="000D1745">
                              <w:rPr>
                                <w:rFonts w:cstheme="minorHAnsi"/>
                                <w:color w:val="0F0D29" w:themeColor="text1"/>
                                <w:lang w:val="es-ES_tradnl"/>
                              </w:rPr>
                              <w:t>G</w:t>
                            </w:r>
                            <w:r w:rsidRPr="000D1745">
                              <w:rPr>
                                <w:rFonts w:cstheme="minorHAnsi"/>
                                <w:color w:val="0F0D29" w:themeColor="text1"/>
                                <w:lang w:val="es-ES_tradnl"/>
                              </w:rPr>
                              <w:t>enerar los 10 primeros términos del Fibonacci.</w:t>
                            </w:r>
                          </w:p>
                          <w:p w14:paraId="3C31101A" w14:textId="426CD71F" w:rsidR="002B4241" w:rsidRDefault="002B42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C2842" id="Cuadro de texto 2" o:spid="_x0000_s1028" type="#_x0000_t202" style="position:absolute;margin-left:0;margin-top:24.6pt;width:500.2pt;height:57.7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" fillcolor="#f2f2f2 [3052]" strokecolor="#aeaaaa [2414]">
                <v:textbox>
                  <w:txbxContent>
                    <w:p w14:paraId="4ADE532D" w14:textId="64859D2C" w:rsidR="002B4241" w:rsidRPr="002B4241" w:rsidRDefault="002B4241" w:rsidP="002B4241">
                      <w:pPr>
                        <w:rPr>
                          <w:rFonts w:cs="Times New Roman"/>
                          <w:b w:val="0"/>
                          <w:color w:val="auto"/>
                        </w:rPr>
                      </w:pPr>
                    </w:p>
                    <w:p w14:paraId="3611C981" w14:textId="74F3FDF0" w:rsidR="000D1745" w:rsidRPr="000D1745" w:rsidRDefault="000D1745" w:rsidP="000D1745">
                      <w:pPr>
                        <w:jc w:val="center"/>
                        <w:rPr>
                          <w:rFonts w:cstheme="minorHAnsi"/>
                          <w:color w:val="0F0D29" w:themeColor="text1"/>
                          <w:lang w:val="es-ES_tradnl"/>
                        </w:rPr>
                      </w:pPr>
                      <w:r w:rsidRPr="000D1745">
                        <w:rPr>
                          <w:rFonts w:cstheme="minorHAnsi"/>
                          <w:color w:val="0F0D29" w:themeColor="text1"/>
                          <w:lang w:val="es-ES_tradnl"/>
                        </w:rPr>
                        <w:t>G</w:t>
                      </w:r>
                      <w:r w:rsidRPr="000D1745">
                        <w:rPr>
                          <w:rFonts w:cstheme="minorHAnsi"/>
                          <w:color w:val="0F0D29" w:themeColor="text1"/>
                          <w:lang w:val="es-ES_tradnl"/>
                        </w:rPr>
                        <w:t>enerar los 10 primeros términos del Fibonacci.</w:t>
                      </w:r>
                    </w:p>
                    <w:p w14:paraId="3C31101A" w14:textId="426CD71F" w:rsidR="002B4241" w:rsidRDefault="002B4241"/>
                  </w:txbxContent>
                </v:textbox>
                <w10:wrap type="square" anchorx="margin"/>
              </v:shape>
            </w:pict>
          </mc:Fallback>
        </mc:AlternateContent>
      </w:r>
      <w:r w:rsidR="000D1745">
        <w:rPr>
          <w:rFonts w:cs="Times New Roman"/>
          <w:color w:val="auto"/>
        </w:rPr>
        <w:t>PROBLEMA 1</w:t>
      </w:r>
      <w:r w:rsidR="00AF1F58">
        <w:rPr>
          <w:rFonts w:cs="Times New Roman"/>
          <w:color w:val="auto"/>
        </w:rPr>
        <w:t xml:space="preserve"> </w:t>
      </w:r>
    </w:p>
    <w:p w14:paraId="4C91ACD8" w14:textId="77777777" w:rsidR="002B4241" w:rsidRDefault="002B4241" w:rsidP="002B4241">
      <w:pPr>
        <w:rPr>
          <w:rFonts w:cs="Times New Roman"/>
          <w:b w:val="0"/>
          <w:bCs/>
          <w:color w:val="auto"/>
          <w:sz w:val="24"/>
        </w:rPr>
      </w:pPr>
    </w:p>
    <w:p w14:paraId="348FCBCC" w14:textId="034015D1" w:rsidR="002B4241" w:rsidRPr="00E97ABD" w:rsidRDefault="002B4241" w:rsidP="002B4241">
      <w:p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Cada valor posible de una expresión está asociado a un </w:t>
      </w:r>
      <w:r w:rsidRPr="00E97ABD">
        <w:rPr>
          <w:rFonts w:cs="Times New Roman"/>
          <w:color w:val="auto"/>
          <w:sz w:val="24"/>
          <w:szCs w:val="24"/>
        </w:rPr>
        <w:t>caso específico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, y el bloque de código correspondiente a ese caso se ejecuta si el valor de la expresión coincide con el valor especificado en ese </w:t>
      </w:r>
      <w:r w:rsidRPr="00E97ABD">
        <w:rPr>
          <w:rFonts w:cs="Times New Roman"/>
          <w:color w:val="auto"/>
          <w:sz w:val="24"/>
          <w:szCs w:val="24"/>
        </w:rPr>
        <w:t>caso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2D99E056" w14:textId="3B16A264" w:rsidR="002B4241" w:rsidRPr="00E97ABD" w:rsidRDefault="002B4241" w:rsidP="002B4241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4B8BF48D" w14:textId="464551C9" w:rsidR="00AF1F58" w:rsidRPr="00E97ABD" w:rsidRDefault="00AF1F58" w:rsidP="00AF1F58">
      <w:pPr>
        <w:rPr>
          <w:rFonts w:cs="Times New Roman"/>
          <w:color w:val="auto"/>
          <w:szCs w:val="28"/>
        </w:rPr>
      </w:pPr>
      <w:r w:rsidRPr="00E97ABD">
        <w:rPr>
          <w:rFonts w:cs="Times New Roman"/>
          <w:color w:val="auto"/>
          <w:szCs w:val="28"/>
        </w:rPr>
        <w:t>Funcionamiento Básico</w:t>
      </w:r>
    </w:p>
    <w:p w14:paraId="6C5F6EB3" w14:textId="77777777" w:rsidR="00AF1F58" w:rsidRPr="00E97ABD" w:rsidRDefault="00AF1F58" w:rsidP="00AF1F58">
      <w:pPr>
        <w:rPr>
          <w:rFonts w:cs="Times New Roman"/>
          <w:color w:val="auto"/>
          <w:sz w:val="24"/>
          <w:szCs w:val="24"/>
        </w:rPr>
      </w:pPr>
    </w:p>
    <w:p w14:paraId="0FFC37FE" w14:textId="6E61496A" w:rsidR="00AF1F58" w:rsidRPr="00E97ABD" w:rsidRDefault="00AF1F58" w:rsidP="00AF1F58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Evaluación de expresión: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La sentencia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</w:t>
      </w:r>
      <w:r w:rsidR="00A50784" w:rsidRPr="00E97ABD">
        <w:rPr>
          <w:rFonts w:cs="Times New Roman"/>
          <w:i/>
          <w:iCs/>
          <w:color w:val="auto"/>
          <w:sz w:val="24"/>
          <w:szCs w:val="24"/>
        </w:rPr>
        <w:t xml:space="preserve"> 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evalúa una expresión y luego ejecuta uno de los varios bloques de código dependiendo del valor resultante de esta expresión.</w:t>
      </w:r>
    </w:p>
    <w:p w14:paraId="53319C5D" w14:textId="5BF4B01E" w:rsidR="00AF1F58" w:rsidRPr="00E97ABD" w:rsidRDefault="00AF1F58" w:rsidP="00AF1F58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 xml:space="preserve"> Comparación: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Cada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en la estructura de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especifica un valor constante o una expresión constante que se compara con el resultado de la expresión evaluada.</w:t>
      </w:r>
    </w:p>
    <w:p w14:paraId="31487F24" w14:textId="1E05817D" w:rsidR="00AF1F58" w:rsidRPr="00E97ABD" w:rsidRDefault="00AF1F58" w:rsidP="00AF1F58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Coincidencia: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Si la expresión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coincide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con un valor en un case, se ejecuta el bloque de código asociado con ese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1DDE8F9E" w14:textId="304321EA" w:rsidR="00AF1F58" w:rsidRPr="00E97ABD" w:rsidRDefault="00AF1F58" w:rsidP="00F83E21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Break: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Después de ejecutar un case, generalmente se usa la palabra clave </w:t>
      </w:r>
      <w:r w:rsidRPr="00E97ABD">
        <w:rPr>
          <w:rFonts w:cs="Times New Roman"/>
          <w:i/>
          <w:iCs/>
          <w:color w:val="auto"/>
          <w:sz w:val="24"/>
          <w:szCs w:val="24"/>
        </w:rPr>
        <w:t>break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para salir de la estructura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switch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. Esto evita que se ejecuten los bloques de código de los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siguientes.</w:t>
      </w:r>
    </w:p>
    <w:p w14:paraId="7E385179" w14:textId="77777777" w:rsidR="00AF1F58" w:rsidRPr="00E97ABD" w:rsidRDefault="00AF1F58" w:rsidP="00AF1F58">
      <w:pPr>
        <w:rPr>
          <w:rFonts w:cs="Times New Roman"/>
          <w:color w:val="auto"/>
          <w:sz w:val="24"/>
          <w:szCs w:val="24"/>
        </w:rPr>
      </w:pPr>
    </w:p>
    <w:p w14:paraId="519A8E2F" w14:textId="74340902" w:rsidR="00AF1F58" w:rsidRPr="00E97ABD" w:rsidRDefault="00AF1F58" w:rsidP="00AF1F58">
      <w:pPr>
        <w:rPr>
          <w:rFonts w:cs="Times New Roman"/>
          <w:color w:val="auto"/>
          <w:szCs w:val="28"/>
        </w:rPr>
      </w:pPr>
      <w:r w:rsidRPr="00E97ABD">
        <w:rPr>
          <w:rFonts w:cs="Times New Roman"/>
          <w:color w:val="auto"/>
          <w:szCs w:val="28"/>
        </w:rPr>
        <w:t>Sintaxis general</w:t>
      </w:r>
    </w:p>
    <w:p w14:paraId="0B4A966E" w14:textId="77777777" w:rsidR="00AF1F58" w:rsidRPr="00E97ABD" w:rsidRDefault="00AF1F58" w:rsidP="00AF1F58">
      <w:pPr>
        <w:rPr>
          <w:rFonts w:cs="Times New Roman"/>
          <w:color w:val="auto"/>
          <w:sz w:val="24"/>
          <w:szCs w:val="24"/>
        </w:rPr>
      </w:pPr>
    </w:p>
    <w:p w14:paraId="314D8B66" w14:textId="15583162" w:rsidR="00AF1F58" w:rsidRPr="00E97ABD" w:rsidRDefault="00AF1F58" w:rsidP="00AF1F58">
      <w:pPr>
        <w:rPr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b w:val="0"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07703C3" wp14:editId="35BB338A">
            <wp:simplePos x="0" y="0"/>
            <wp:positionH relativeFrom="margin">
              <wp:posOffset>510540</wp:posOffset>
            </wp:positionH>
            <wp:positionV relativeFrom="paragraph">
              <wp:posOffset>137795</wp:posOffset>
            </wp:positionV>
            <wp:extent cx="5398770" cy="301307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3" r="871"/>
                    <a:stretch/>
                  </pic:blipFill>
                  <pic:spPr bwMode="auto">
                    <a:xfrm>
                      <a:off x="0" y="0"/>
                      <a:ext cx="5398770" cy="301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9983B" w14:textId="25219B86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4A81D08C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712A5EC7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0182E2EC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15481722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09AC2AF4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2CF88914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0B8A0F01" w14:textId="77D43F2A" w:rsidR="002B4241" w:rsidRPr="00E97ABD" w:rsidRDefault="00AF1F58" w:rsidP="00E97ABD">
      <w:pPr>
        <w:spacing w:after="200"/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b w:val="0"/>
          <w:bCs/>
          <w:color w:val="auto"/>
          <w:sz w:val="24"/>
          <w:szCs w:val="24"/>
        </w:rPr>
        <w:br w:type="page"/>
      </w:r>
      <w:r w:rsidR="002B4241" w:rsidRPr="00E97ABD">
        <w:rPr>
          <w:rFonts w:cs="Times New Roman"/>
          <w:b w:val="0"/>
          <w:bCs/>
          <w:color w:val="auto"/>
          <w:sz w:val="24"/>
          <w:szCs w:val="24"/>
        </w:rPr>
        <w:lastRenderedPageBreak/>
        <w:t>Algunos ejemplos en diferentes lenguajes de programación:</w:t>
      </w:r>
    </w:p>
    <w:p w14:paraId="1C7A6967" w14:textId="77777777" w:rsidR="00A50784" w:rsidRPr="00E97ABD" w:rsidRDefault="00A50784" w:rsidP="002B4241">
      <w:pPr>
        <w:rPr>
          <w:rFonts w:cs="Times New Roman"/>
          <w:b w:val="0"/>
          <w:bCs/>
          <w:color w:val="auto"/>
          <w:sz w:val="24"/>
          <w:szCs w:val="24"/>
        </w:rPr>
        <w:sectPr w:rsidR="00A50784" w:rsidRPr="00E97ABD" w:rsidSect="00E97ABD">
          <w:headerReference w:type="default" r:id="rId14"/>
          <w:pgSz w:w="11906" w:h="16838" w:code="9"/>
          <w:pgMar w:top="720" w:right="936" w:bottom="720" w:left="936" w:header="0" w:footer="289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82"/>
        </w:sectPr>
      </w:pPr>
    </w:p>
    <w:p w14:paraId="4A6E4E30" w14:textId="21278A01" w:rsidR="002B4241" w:rsidRPr="00E97ABD" w:rsidRDefault="002B4241" w:rsidP="002B4241">
      <w:pPr>
        <w:rPr>
          <w:rFonts w:cs="Times New Roman"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Java</w:t>
      </w:r>
    </w:p>
    <w:p w14:paraId="04E6135F" w14:textId="4D3A7E78" w:rsidR="00A50784" w:rsidRPr="00E97ABD" w:rsidRDefault="00A50784" w:rsidP="002B4241">
      <w:p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b w:val="0"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8129417" wp14:editId="30567A26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2682240" cy="2894330"/>
            <wp:effectExtent l="0" t="0" r="381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092" cy="289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8BA00" w14:textId="0E1991C1" w:rsidR="00A50784" w:rsidRPr="00E97ABD" w:rsidRDefault="00A50784" w:rsidP="002B4241">
      <w:pPr>
        <w:rPr>
          <w:rFonts w:cs="Times New Roman"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C ++</w:t>
      </w:r>
    </w:p>
    <w:p w14:paraId="05F95309" w14:textId="77777777" w:rsidR="00A50784" w:rsidRPr="00E97ABD" w:rsidRDefault="00A50784" w:rsidP="002B4241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6435C1C2" w14:textId="52FBE1D2" w:rsidR="002B4241" w:rsidRPr="00E97ABD" w:rsidRDefault="00A50784" w:rsidP="002B4241">
      <w:pPr>
        <w:rPr>
          <w:b w:val="0"/>
          <w:bCs/>
          <w:color w:val="auto"/>
          <w:sz w:val="24"/>
          <w:szCs w:val="24"/>
        </w:rPr>
      </w:pPr>
      <w:r w:rsidRPr="00E97ABD">
        <w:rPr>
          <w:noProof/>
          <w:sz w:val="24"/>
          <w:szCs w:val="24"/>
        </w:rPr>
        <w:drawing>
          <wp:inline distT="0" distB="0" distL="0" distR="0" wp14:anchorId="5F74EBBA" wp14:editId="04BEC178">
            <wp:extent cx="2932981" cy="2894234"/>
            <wp:effectExtent l="0" t="0" r="127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87" cy="29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CAB0" w14:textId="77777777" w:rsidR="00A50784" w:rsidRPr="00E97ABD" w:rsidRDefault="00A50784">
      <w:pPr>
        <w:spacing w:after="200"/>
        <w:rPr>
          <w:rFonts w:cs="Times New Roman"/>
          <w:b w:val="0"/>
          <w:bCs/>
          <w:color w:val="auto"/>
          <w:sz w:val="24"/>
          <w:szCs w:val="24"/>
        </w:rPr>
        <w:sectPr w:rsidR="00A50784" w:rsidRPr="00E97ABD" w:rsidSect="00A50784">
          <w:type w:val="continuous"/>
          <w:pgSz w:w="11906" w:h="16838" w:code="9"/>
          <w:pgMar w:top="720" w:right="936" w:bottom="720" w:left="936" w:header="0" w:footer="289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82"/>
        </w:sectPr>
      </w:pPr>
    </w:p>
    <w:p w14:paraId="78B02C64" w14:textId="77777777" w:rsidR="00E97ABD" w:rsidRPr="00E97ABD" w:rsidRDefault="00E97ABD" w:rsidP="00E97ABD">
      <w:pPr>
        <w:spacing w:after="200"/>
        <w:rPr>
          <w:rFonts w:cs="Times New Roman"/>
          <w:b w:val="0"/>
          <w:bCs/>
          <w:color w:val="auto"/>
          <w:sz w:val="24"/>
          <w:szCs w:val="24"/>
        </w:rPr>
      </w:pPr>
    </w:p>
    <w:p w14:paraId="769F2FE6" w14:textId="4987C57D" w:rsidR="00E97ABD" w:rsidRPr="00E97ABD" w:rsidRDefault="00E97ABD" w:rsidP="00E97ABD">
      <w:pPr>
        <w:spacing w:after="200"/>
        <w:rPr>
          <w:rFonts w:cs="Times New Roman"/>
          <w:color w:val="auto"/>
          <w:szCs w:val="28"/>
        </w:rPr>
      </w:pPr>
      <w:r w:rsidRPr="00E97ABD">
        <w:rPr>
          <w:rFonts w:cs="Times New Roman"/>
          <w:color w:val="auto"/>
          <w:szCs w:val="28"/>
        </w:rPr>
        <w:t>Aspectos importantes</w:t>
      </w:r>
    </w:p>
    <w:p w14:paraId="53FD7A46" w14:textId="77777777" w:rsidR="00E97ABD" w:rsidRPr="00E97ABD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Tipos de datos: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Dependiendo del lenguaje, los tipos de datos que se pueden usar en los</w:t>
      </w:r>
      <w:r w:rsidRPr="00E97ABD">
        <w:rPr>
          <w:rFonts w:cs="Times New Roman"/>
          <w:i/>
          <w:iCs/>
          <w:color w:val="auto"/>
          <w:sz w:val="24"/>
          <w:szCs w:val="24"/>
        </w:rPr>
        <w:t xml:space="preserve"> 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pueden variar. Algunos leguajes solo permiten valores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constantes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(como en C++), mientras que otros permiten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expresiones más complejas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(como en Java).</w:t>
      </w:r>
    </w:p>
    <w:p w14:paraId="3E48A2AD" w14:textId="77777777" w:rsidR="00E97ABD" w:rsidRPr="00E97ABD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Orden de evaluación: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  Los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se evalúan en orden secuencial. Una vez que se encuentra una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coincidencia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, se ejecuta el bloqueo de código correspondiente y luego se sale de la estructura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0395991F" w14:textId="77777777" w:rsidR="00E97ABD" w:rsidRPr="00E97ABD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Uso de break: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Olvidar incluir </w:t>
      </w:r>
      <w:r w:rsidRPr="00E97ABD">
        <w:rPr>
          <w:rFonts w:cs="Times New Roman"/>
          <w:i/>
          <w:iCs/>
          <w:color w:val="auto"/>
          <w:sz w:val="24"/>
          <w:szCs w:val="24"/>
        </w:rPr>
        <w:t>break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después de una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puede llevar a un comportamiento inesperado, ya que la ejecución continuara con los bloqueos de código de los case siguientes hasta encontrar un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break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1D1FFEAC" w14:textId="77777777" w:rsidR="00E97ABD" w:rsidRPr="00E97ABD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No se puede repetir valores: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No puedes tener dos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con el mismo valor en una misma estructura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 Cada valor debe ser único.</w:t>
      </w:r>
    </w:p>
    <w:p w14:paraId="6F79E01A" w14:textId="15C6157C" w:rsidR="00E97ABD" w:rsidRDefault="00E97ABD" w:rsidP="00E97ABD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6B32ED1E" w14:textId="77777777" w:rsidR="00E97ABD" w:rsidRPr="00E97ABD" w:rsidRDefault="00E97ABD" w:rsidP="00E97ABD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16C7A205" w14:textId="039F6A85" w:rsidR="00E97ABD" w:rsidRPr="00E97ABD" w:rsidRDefault="00E97ABD" w:rsidP="00E97ABD">
      <w:pPr>
        <w:rPr>
          <w:rFonts w:cs="Times New Roman"/>
          <w:color w:val="auto"/>
          <w:szCs w:val="28"/>
        </w:rPr>
      </w:pPr>
      <w:r w:rsidRPr="00E97ABD">
        <w:rPr>
          <w:rFonts w:cs="Times New Roman"/>
          <w:color w:val="auto"/>
          <w:szCs w:val="28"/>
        </w:rPr>
        <w:t>Conclusión</w:t>
      </w:r>
    </w:p>
    <w:p w14:paraId="11AE5632" w14:textId="77777777" w:rsidR="00E97ABD" w:rsidRPr="00E97ABD" w:rsidRDefault="00E97ABD" w:rsidP="00E97ABD">
      <w:p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La sentencia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 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es una herramienta útil para manejar múltiples caminos de ejecución en función de diferentes valores de una expresión en un programa. Es especialmente útil cuando hay una serie de valores posibles y se quiere evitar una cascada de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if-else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6594D2E1" w14:textId="77777777" w:rsidR="002B4241" w:rsidRPr="0088549B" w:rsidRDefault="002B4241" w:rsidP="002B4241"/>
    <w:p w14:paraId="25D35104" w14:textId="77777777" w:rsidR="0055066B" w:rsidRPr="0055066B" w:rsidRDefault="0055066B" w:rsidP="0055066B">
      <w:pPr>
        <w:rPr>
          <w:rFonts w:cstheme="minorHAnsi"/>
        </w:rPr>
      </w:pPr>
    </w:p>
    <w:p w14:paraId="36D7CA44" w14:textId="77777777" w:rsidR="0055066B" w:rsidRPr="0055066B" w:rsidRDefault="0055066B" w:rsidP="0055066B">
      <w:pPr>
        <w:jc w:val="center"/>
        <w:rPr>
          <w:rFonts w:cstheme="minorHAnsi"/>
          <w:u w:val="single"/>
        </w:rPr>
      </w:pPr>
    </w:p>
    <w:p w14:paraId="047C97B1" w14:textId="77777777" w:rsidR="0055066B" w:rsidRPr="0055066B" w:rsidRDefault="0055066B" w:rsidP="0055066B">
      <w:pPr>
        <w:rPr>
          <w:rFonts w:cstheme="minorHAnsi"/>
          <w:sz w:val="24"/>
        </w:rPr>
      </w:pPr>
    </w:p>
    <w:p w14:paraId="3AD405F1" w14:textId="77777777" w:rsidR="0055066B" w:rsidRPr="0055066B" w:rsidRDefault="0055066B" w:rsidP="0055066B">
      <w:pPr>
        <w:rPr>
          <w:rFonts w:cstheme="minorHAnsi"/>
        </w:rPr>
      </w:pPr>
    </w:p>
    <w:p w14:paraId="3C08E4C6" w14:textId="77777777" w:rsidR="0055066B" w:rsidRPr="0055066B" w:rsidRDefault="0055066B" w:rsidP="0055066B">
      <w:pPr>
        <w:rPr>
          <w:rFonts w:ascii="Times New Roman" w:hAnsi="Times New Roman" w:cs="Times New Roman"/>
          <w:b w:val="0"/>
          <w:color w:val="0D0D0D"/>
          <w:shd w:val="clear" w:color="auto" w:fill="FFFFFF"/>
        </w:rPr>
      </w:pPr>
    </w:p>
    <w:p w14:paraId="3D6FBE84" w14:textId="02ECA014" w:rsidR="00DD5C29" w:rsidRPr="00DD5C29" w:rsidRDefault="00DD5C29" w:rsidP="00DD5C29"/>
    <w:p w14:paraId="4AC5D5BD" w14:textId="22A58F87" w:rsidR="00DD5C29" w:rsidRPr="00DD5C29" w:rsidRDefault="00DD5C29" w:rsidP="00DD5C29"/>
    <w:p w14:paraId="447FECAF" w14:textId="7AA7C9B7" w:rsidR="00DD5C29" w:rsidRPr="00DD5C29" w:rsidRDefault="00DD5C29" w:rsidP="00DD5C29"/>
    <w:p w14:paraId="11F27103" w14:textId="1BBF8525" w:rsidR="00DD5C29" w:rsidRDefault="00DD5C29" w:rsidP="00DD5C29"/>
    <w:p w14:paraId="1D63AFFD" w14:textId="146344B2" w:rsidR="00E97ABD" w:rsidRDefault="00E97ABD" w:rsidP="00DD5C29"/>
    <w:p w14:paraId="3F4F1497" w14:textId="77777777" w:rsidR="00E97ABD" w:rsidRPr="00DD5C29" w:rsidRDefault="00E97ABD" w:rsidP="00DD5C29"/>
    <w:p w14:paraId="473B0900" w14:textId="3ED52DFA" w:rsidR="00DD5C29" w:rsidRPr="00DD5C29" w:rsidRDefault="00DD5C29" w:rsidP="00DD5C29"/>
    <w:p w14:paraId="135195A8" w14:textId="74690CD7" w:rsidR="00DD5C29" w:rsidRPr="00DD5C29" w:rsidRDefault="004158EA" w:rsidP="00DD5C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E7A14" wp14:editId="1D23EE50">
                <wp:simplePos x="0" y="0"/>
                <wp:positionH relativeFrom="column">
                  <wp:posOffset>320040</wp:posOffset>
                </wp:positionH>
                <wp:positionV relativeFrom="paragraph">
                  <wp:posOffset>188372</wp:posOffset>
                </wp:positionV>
                <wp:extent cx="5664530" cy="3182587"/>
                <wp:effectExtent l="0" t="0" r="12700" b="1841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530" cy="318258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F0678" w14:textId="77777777" w:rsidR="004158EA" w:rsidRDefault="004158EA" w:rsidP="004158E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4603182D" w14:textId="76A146EE" w:rsidR="004158EA" w:rsidRDefault="004158EA" w:rsidP="004158E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55066B">
                              <w:rPr>
                                <w:rFonts w:cstheme="minorHAnsi"/>
                              </w:rPr>
                              <w:t>Bibliografía</w:t>
                            </w:r>
                          </w:p>
                          <w:p w14:paraId="5970EFB3" w14:textId="77777777" w:rsidR="004158EA" w:rsidRPr="0055066B" w:rsidRDefault="004158EA" w:rsidP="004158EA">
                            <w:pPr>
                              <w:jc w:val="center"/>
                              <w:rPr>
                                <w:rFonts w:cstheme="minorHAnsi"/>
                                <w:b w:val="0"/>
                              </w:rPr>
                            </w:pPr>
                          </w:p>
                          <w:p w14:paraId="7D8D6DC3" w14:textId="6EED05CD" w:rsidR="002B4241" w:rsidRPr="00E97ABD" w:rsidRDefault="004C419C" w:rsidP="002B4241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="Times New Roman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</w:rPr>
                            </w:pPr>
                            <w:hyperlink r:id="rId17" w:history="1">
                              <w:r w:rsidR="00A50784" w:rsidRPr="00E97ABD">
                                <w:rPr>
                                  <w:rStyle w:val="Hipervnculo"/>
                                  <w:rFonts w:cs="Times New Roman"/>
                                  <w:b w:val="0"/>
                                  <w:bCs/>
                                  <w:color w:val="3592CF" w:themeColor="accent2"/>
                                  <w:sz w:val="24"/>
                                  <w:szCs w:val="24"/>
                                </w:rPr>
                                <w:t>https://www.ibm.com/docs/es/netcoolomnibus/8.1?topic=files-switch-statement</w:t>
                              </w:r>
                            </w:hyperlink>
                          </w:p>
                          <w:p w14:paraId="35B8CFB8" w14:textId="43085F93" w:rsidR="002B4241" w:rsidRPr="00E97ABD" w:rsidRDefault="00A50784" w:rsidP="002B4241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="Times New Roman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</w:rPr>
                            </w:pPr>
                            <w:r w:rsidRPr="00E97ABD">
                              <w:rPr>
                                <w:rFonts w:cs="Times New Roman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</w:rPr>
                              <w:t>https://www.programarya.com/Cursos/C++/Condicionales/Condicional-switch</w:t>
                            </w:r>
                          </w:p>
                          <w:p w14:paraId="3F43484E" w14:textId="5188432B" w:rsidR="00E97ABD" w:rsidRPr="00E97ABD" w:rsidRDefault="004C419C" w:rsidP="004158EA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18" w:history="1">
                              <w:r w:rsidR="00E97ABD" w:rsidRPr="00E97ABD">
                                <w:rPr>
                                  <w:rStyle w:val="Hipervnculo"/>
                                  <w:b w:val="0"/>
                                  <w:bCs/>
                                  <w:color w:val="3592CF" w:themeColor="accent2"/>
                                  <w:sz w:val="24"/>
                                  <w:szCs w:val="24"/>
                                </w:rPr>
                                <w:t>https://www.w3schools.com/js/js_switch.asp</w:t>
                              </w:r>
                            </w:hyperlink>
                          </w:p>
                          <w:p w14:paraId="5B90E0FB" w14:textId="16DEBF84" w:rsidR="00E97ABD" w:rsidRPr="00E97ABD" w:rsidRDefault="004C419C" w:rsidP="004158EA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19" w:history="1">
                              <w:r w:rsidR="00E97ABD" w:rsidRPr="00E97ABD">
                                <w:rPr>
                                  <w:rStyle w:val="Hipervnculo"/>
                                  <w:b w:val="0"/>
                                  <w:bCs/>
                                  <w:color w:val="3592CF" w:themeColor="accent2"/>
                                  <w:sz w:val="24"/>
                                  <w:szCs w:val="24"/>
                                </w:rPr>
                                <w:t>https://www.geeksforgeeks.org/c-switch-statement/</w:t>
                              </w:r>
                            </w:hyperlink>
                          </w:p>
                          <w:p w14:paraId="42AE96E0" w14:textId="1A616087" w:rsidR="00E97ABD" w:rsidRPr="00E97ABD" w:rsidRDefault="004C419C" w:rsidP="004158EA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20" w:history="1">
                              <w:r w:rsidR="00E97ABD" w:rsidRPr="00E97ABD">
                                <w:rPr>
                                  <w:rStyle w:val="Hipervnculo"/>
                                  <w:b w:val="0"/>
                                  <w:bCs/>
                                  <w:color w:val="3592CF" w:themeColor="accent2"/>
                                  <w:sz w:val="24"/>
                                  <w:szCs w:val="24"/>
                                </w:rPr>
                                <w:t>https://www.freecodecamp.org/espanol/news/javascript-switch-case-ejemplo-de-sentencias-switch-en-js/</w:t>
                              </w:r>
                            </w:hyperlink>
                          </w:p>
                          <w:p w14:paraId="14046C1E" w14:textId="77777777" w:rsidR="004158EA" w:rsidRDefault="004158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E7A14" id="Cuadro de texto 24" o:spid="_x0000_s1029" type="#_x0000_t202" style="position:absolute;margin-left:25.2pt;margin-top:14.85pt;width:446.05pt;height:250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" fillcolor="#e0eff4 [663]" strokeweight=".5pt">
                <v:textbox>
                  <w:txbxContent>
                    <w:p w14:paraId="03EF0678" w14:textId="77777777" w:rsidR="004158EA" w:rsidRDefault="004158EA" w:rsidP="004158EA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4603182D" w14:textId="76A146EE" w:rsidR="004158EA" w:rsidRDefault="004158EA" w:rsidP="004158EA">
                      <w:pPr>
                        <w:jc w:val="center"/>
                        <w:rPr>
                          <w:rFonts w:cstheme="minorHAnsi"/>
                        </w:rPr>
                      </w:pPr>
                      <w:r w:rsidRPr="0055066B">
                        <w:rPr>
                          <w:rFonts w:cstheme="minorHAnsi"/>
                        </w:rPr>
                        <w:t>Bibliografía</w:t>
                      </w:r>
                    </w:p>
                    <w:p w14:paraId="5970EFB3" w14:textId="77777777" w:rsidR="004158EA" w:rsidRPr="0055066B" w:rsidRDefault="004158EA" w:rsidP="004158EA">
                      <w:pPr>
                        <w:jc w:val="center"/>
                        <w:rPr>
                          <w:rFonts w:cstheme="minorHAnsi"/>
                          <w:b w:val="0"/>
                        </w:rPr>
                      </w:pPr>
                    </w:p>
                    <w:p w14:paraId="7D8D6DC3" w14:textId="6EED05CD" w:rsidR="002B4241" w:rsidRPr="00E97ABD" w:rsidRDefault="00A50784" w:rsidP="002B4241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="Times New Roman"/>
                          <w:b w:val="0"/>
                          <w:bCs/>
                          <w:color w:val="3592CF" w:themeColor="accent2"/>
                          <w:sz w:val="24"/>
                          <w:szCs w:val="24"/>
                        </w:rPr>
                      </w:pPr>
                      <w:hyperlink r:id="rId21" w:history="1">
                        <w:r w:rsidRPr="00E97ABD">
                          <w:rPr>
                            <w:rStyle w:val="Hipervnculo"/>
                            <w:rFonts w:cs="Times New Roman"/>
                            <w:b w:val="0"/>
                            <w:bCs/>
                            <w:color w:val="3592CF" w:themeColor="accent2"/>
                            <w:sz w:val="24"/>
                            <w:szCs w:val="24"/>
                          </w:rPr>
                          <w:t>https://www.ibm.com/docs/es/netcoolomnibus/8.1?topic=files-switch-statement</w:t>
                        </w:r>
                      </w:hyperlink>
                    </w:p>
                    <w:p w14:paraId="35B8CFB8" w14:textId="43085F93" w:rsidR="002B4241" w:rsidRPr="00E97ABD" w:rsidRDefault="00A50784" w:rsidP="002B4241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="Times New Roman"/>
                          <w:b w:val="0"/>
                          <w:bCs/>
                          <w:color w:val="3592CF" w:themeColor="accent2"/>
                          <w:sz w:val="24"/>
                          <w:szCs w:val="24"/>
                        </w:rPr>
                      </w:pPr>
                      <w:r w:rsidRPr="00E97ABD">
                        <w:rPr>
                          <w:rFonts w:cs="Times New Roman"/>
                          <w:b w:val="0"/>
                          <w:bCs/>
                          <w:color w:val="3592CF" w:themeColor="accent2"/>
                          <w:sz w:val="24"/>
                          <w:szCs w:val="24"/>
                        </w:rPr>
                        <w:t>https://www.programarya.com/Cursos/C++/Condicionales/Condicional-switch</w:t>
                      </w:r>
                    </w:p>
                    <w:p w14:paraId="3F43484E" w14:textId="5188432B" w:rsidR="00E97ABD" w:rsidRPr="00E97ABD" w:rsidRDefault="00E97ABD" w:rsidP="004158EA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2" w:history="1">
                        <w:r w:rsidRPr="00E97ABD">
                          <w:rPr>
                            <w:rStyle w:val="Hipervnculo"/>
                            <w:b w:val="0"/>
                            <w:bCs/>
                            <w:color w:val="3592CF" w:themeColor="accent2"/>
                            <w:sz w:val="24"/>
                            <w:szCs w:val="24"/>
                          </w:rPr>
                          <w:t>https://www.w3schools.com/js/js_switch.asp</w:t>
                        </w:r>
                      </w:hyperlink>
                    </w:p>
                    <w:p w14:paraId="5B90E0FB" w14:textId="16DEBF84" w:rsidR="00E97ABD" w:rsidRPr="00E97ABD" w:rsidRDefault="00E97ABD" w:rsidP="004158EA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3" w:history="1">
                        <w:r w:rsidRPr="00E97ABD">
                          <w:rPr>
                            <w:rStyle w:val="Hipervnculo"/>
                            <w:b w:val="0"/>
                            <w:bCs/>
                            <w:color w:val="3592CF" w:themeColor="accent2"/>
                            <w:sz w:val="24"/>
                            <w:szCs w:val="24"/>
                          </w:rPr>
                          <w:t>https://www.geeksforgeeks.org/c-switch-statement/</w:t>
                        </w:r>
                      </w:hyperlink>
                    </w:p>
                    <w:p w14:paraId="42AE96E0" w14:textId="1A616087" w:rsidR="00E97ABD" w:rsidRPr="00E97ABD" w:rsidRDefault="00E97ABD" w:rsidP="004158EA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4" w:history="1">
                        <w:r w:rsidRPr="00E97ABD">
                          <w:rPr>
                            <w:rStyle w:val="Hipervnculo"/>
                            <w:b w:val="0"/>
                            <w:bCs/>
                            <w:color w:val="3592CF" w:themeColor="accent2"/>
                            <w:sz w:val="24"/>
                            <w:szCs w:val="24"/>
                          </w:rPr>
                          <w:t>https://www.freecodecamp.org/espanol/news/javascript-switch-case-ejemplo-de-sentencias-switch-en-js/</w:t>
                        </w:r>
                      </w:hyperlink>
                    </w:p>
                    <w:p w14:paraId="14046C1E" w14:textId="77777777" w:rsidR="004158EA" w:rsidRDefault="004158EA"/>
                  </w:txbxContent>
                </v:textbox>
              </v:shape>
            </w:pict>
          </mc:Fallback>
        </mc:AlternateContent>
      </w:r>
    </w:p>
    <w:p w14:paraId="29DB16C3" w14:textId="5504EDC3" w:rsidR="00DD5C29" w:rsidRPr="00DD5C29" w:rsidRDefault="00DD5C29" w:rsidP="00DD5C29"/>
    <w:p w14:paraId="39223126" w14:textId="6FC45A70" w:rsidR="00DD5C29" w:rsidRPr="00DD5C29" w:rsidRDefault="00DD5C29" w:rsidP="00DD5C29"/>
    <w:p w14:paraId="5ACE8082" w14:textId="3F24E4F3" w:rsidR="00DD5C29" w:rsidRPr="00DD5C29" w:rsidRDefault="00DD5C29" w:rsidP="00DD5C29"/>
    <w:p w14:paraId="0570236F" w14:textId="3A0C150B" w:rsidR="00DD5C29" w:rsidRPr="00DD5C29" w:rsidRDefault="00DD5C29" w:rsidP="00DD5C29"/>
    <w:p w14:paraId="7C9017EA" w14:textId="3EF272CE" w:rsidR="00DD5C29" w:rsidRPr="00DD5C29" w:rsidRDefault="00DD5C29" w:rsidP="00DD5C29"/>
    <w:p w14:paraId="762B19FB" w14:textId="6E90A785" w:rsidR="00DD5C29" w:rsidRPr="00DD5C29" w:rsidRDefault="00DD5C29" w:rsidP="00DD5C29"/>
    <w:p w14:paraId="3E77848A" w14:textId="0A247947" w:rsidR="00DD5C29" w:rsidRPr="00DD5C29" w:rsidRDefault="00DD5C29" w:rsidP="00DD5C29"/>
    <w:p w14:paraId="344D55C9" w14:textId="15E0D451" w:rsidR="00DD5C29" w:rsidRPr="00DD5C29" w:rsidRDefault="00DD5C29" w:rsidP="00DD5C29"/>
    <w:p w14:paraId="6D3DE829" w14:textId="7B006AB2" w:rsidR="00DD5C29" w:rsidRPr="00DD5C29" w:rsidRDefault="00DD5C29" w:rsidP="00DD5C29"/>
    <w:p w14:paraId="5A0A2DF7" w14:textId="53924DF2" w:rsidR="00DD5C29" w:rsidRPr="00DD5C29" w:rsidRDefault="00DD5C29" w:rsidP="00DD5C29"/>
    <w:p w14:paraId="2EC5285D" w14:textId="5CAA3D64" w:rsidR="00DD5C29" w:rsidRPr="00DD5C29" w:rsidRDefault="00DD5C29" w:rsidP="00DD5C29"/>
    <w:p w14:paraId="0A021BB8" w14:textId="0DEE1506" w:rsidR="00DD5C29" w:rsidRPr="00DD5C29" w:rsidRDefault="00DD5C29" w:rsidP="00DD5C29"/>
    <w:p w14:paraId="01A93CFB" w14:textId="54952CB1" w:rsidR="00DD5C29" w:rsidRPr="00DD5C29" w:rsidRDefault="00DD5C29" w:rsidP="00DD5C29"/>
    <w:p w14:paraId="79E07563" w14:textId="330462A2" w:rsidR="00DD5C29" w:rsidRPr="00DD5C29" w:rsidRDefault="00DD5C29" w:rsidP="00DD5C29"/>
    <w:p w14:paraId="4A48AA81" w14:textId="60C205E8" w:rsidR="00DD5C29" w:rsidRPr="00DD5C29" w:rsidRDefault="00DD5C29" w:rsidP="00DD5C29"/>
    <w:p w14:paraId="0E697677" w14:textId="7EF27D42" w:rsidR="00DD5C29" w:rsidRPr="00DD5C29" w:rsidRDefault="00DD5C29" w:rsidP="00DD5C29"/>
    <w:p w14:paraId="37BC3880" w14:textId="4AD05327" w:rsidR="00DD5C29" w:rsidRPr="00DD5C29" w:rsidRDefault="00DD5C29" w:rsidP="00DD5C29"/>
    <w:p w14:paraId="3512D20A" w14:textId="2E109F6D" w:rsidR="00DD5C29" w:rsidRPr="00DD5C29" w:rsidRDefault="00DD5C29" w:rsidP="00DD5C29"/>
    <w:p w14:paraId="4EC0F19D" w14:textId="5B01E5C8" w:rsidR="00DD5C29" w:rsidRPr="00DD5C29" w:rsidRDefault="00DD5C29" w:rsidP="00DD5C29"/>
    <w:p w14:paraId="76181378" w14:textId="77777777" w:rsidR="00DD5C29" w:rsidRPr="00DD5C29" w:rsidRDefault="00DD5C29" w:rsidP="00DD5C29"/>
    <w:sectPr w:rsidR="00DD5C29" w:rsidRPr="00DD5C29" w:rsidSect="00A50784">
      <w:type w:val="continuous"/>
      <w:pgSz w:w="11906" w:h="16838" w:code="9"/>
      <w:pgMar w:top="720" w:right="936" w:bottom="720" w:left="936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2CD11" w14:textId="77777777" w:rsidR="004C419C" w:rsidRDefault="004C419C">
      <w:r>
        <w:separator/>
      </w:r>
    </w:p>
    <w:p w14:paraId="41C1E8E8" w14:textId="77777777" w:rsidR="004C419C" w:rsidRDefault="004C419C"/>
  </w:endnote>
  <w:endnote w:type="continuationSeparator" w:id="0">
    <w:p w14:paraId="6D001473" w14:textId="77777777" w:rsidR="004C419C" w:rsidRDefault="004C419C">
      <w:r>
        <w:continuationSeparator/>
      </w:r>
    </w:p>
    <w:p w14:paraId="371D7B56" w14:textId="77777777" w:rsidR="004C419C" w:rsidRDefault="004C41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408EE" w14:textId="77777777" w:rsidR="004C419C" w:rsidRDefault="004C419C">
      <w:r>
        <w:separator/>
      </w:r>
    </w:p>
    <w:p w14:paraId="05C76AE1" w14:textId="77777777" w:rsidR="004C419C" w:rsidRDefault="004C419C"/>
  </w:footnote>
  <w:footnote w:type="continuationSeparator" w:id="0">
    <w:p w14:paraId="39969269" w14:textId="77777777" w:rsidR="004C419C" w:rsidRDefault="004C419C">
      <w:r>
        <w:continuationSeparator/>
      </w:r>
    </w:p>
    <w:p w14:paraId="607B8D40" w14:textId="77777777" w:rsidR="004C419C" w:rsidRDefault="004C41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1082B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10"/>
  </w:num>
  <w:num w:numId="9">
    <w:abstractNumId w:val="9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65"/>
    <w:rsid w:val="0002482E"/>
    <w:rsid w:val="00050324"/>
    <w:rsid w:val="000747A0"/>
    <w:rsid w:val="000A0150"/>
    <w:rsid w:val="000D1745"/>
    <w:rsid w:val="000E63C9"/>
    <w:rsid w:val="00130E9D"/>
    <w:rsid w:val="001369F7"/>
    <w:rsid w:val="00140835"/>
    <w:rsid w:val="00150A6D"/>
    <w:rsid w:val="00153A3D"/>
    <w:rsid w:val="00185B35"/>
    <w:rsid w:val="001F2BC8"/>
    <w:rsid w:val="001F5F6B"/>
    <w:rsid w:val="00243EBC"/>
    <w:rsid w:val="00246A35"/>
    <w:rsid w:val="00284348"/>
    <w:rsid w:val="002B4241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158EA"/>
    <w:rsid w:val="0044085A"/>
    <w:rsid w:val="004B21A5"/>
    <w:rsid w:val="004C419C"/>
    <w:rsid w:val="004E5FEE"/>
    <w:rsid w:val="005037F0"/>
    <w:rsid w:val="00516A86"/>
    <w:rsid w:val="00523E9B"/>
    <w:rsid w:val="005275F6"/>
    <w:rsid w:val="0055066B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C7720"/>
    <w:rsid w:val="00A0244B"/>
    <w:rsid w:val="00A23AFA"/>
    <w:rsid w:val="00A31B3E"/>
    <w:rsid w:val="00A50784"/>
    <w:rsid w:val="00A532F3"/>
    <w:rsid w:val="00A8489E"/>
    <w:rsid w:val="00AB02A7"/>
    <w:rsid w:val="00AC29F3"/>
    <w:rsid w:val="00AF1F58"/>
    <w:rsid w:val="00B231E5"/>
    <w:rsid w:val="00B75D65"/>
    <w:rsid w:val="00BD7A0D"/>
    <w:rsid w:val="00C02B87"/>
    <w:rsid w:val="00C4086D"/>
    <w:rsid w:val="00C50569"/>
    <w:rsid w:val="00CA1896"/>
    <w:rsid w:val="00CB5B28"/>
    <w:rsid w:val="00CF5371"/>
    <w:rsid w:val="00D0323A"/>
    <w:rsid w:val="00D0559F"/>
    <w:rsid w:val="00D064B5"/>
    <w:rsid w:val="00D077E9"/>
    <w:rsid w:val="00D417D4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5C29"/>
    <w:rsid w:val="00DE213F"/>
    <w:rsid w:val="00DF027C"/>
    <w:rsid w:val="00E00A32"/>
    <w:rsid w:val="00E22ACD"/>
    <w:rsid w:val="00E620B0"/>
    <w:rsid w:val="00E81B40"/>
    <w:rsid w:val="00E97ABD"/>
    <w:rsid w:val="00EB63BA"/>
    <w:rsid w:val="00ED33D2"/>
    <w:rsid w:val="00EF555B"/>
    <w:rsid w:val="00F027BB"/>
    <w:rsid w:val="00F11DCF"/>
    <w:rsid w:val="00F162EA"/>
    <w:rsid w:val="00F433F3"/>
    <w:rsid w:val="00F52D27"/>
    <w:rsid w:val="00F629C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66B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www.w3schools.com/js/js_switch.asp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ibm.com/docs/es/netcoolomnibus/8.1?topic=files-switch-statem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ibm.com/docs/es/netcoolomnibus/8.1?topic=files-switch-statemen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freecodecamp.org/espanol/news/javascript-switch-case-ejemplo-de-sentencias-switch-en-j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freecodecamp.org/espanol/news/javascript-switch-case-ejemplo-de-sentencias-switch-en-j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geeksforgeeks.org/c-switch-statement/" TargetMode="External"/><Relationship Id="rId10" Type="http://schemas.openxmlformats.org/officeDocument/2006/relationships/hyperlink" Target="https://poesiabinaria.net/algoritmos/" TargetMode="External"/><Relationship Id="rId19" Type="http://schemas.openxmlformats.org/officeDocument/2006/relationships/hyperlink" Target="https://www.geeksforgeeks.org/c-switch-statem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Relationship Id="rId22" Type="http://schemas.openxmlformats.org/officeDocument/2006/relationships/hyperlink" Target="https://www.w3schools.com/js/js_switch.a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61FB5-7396-4111-9AE7-1CA44BE9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160</TotalTime>
  <Pages>4</Pages>
  <Words>325</Words>
  <Characters>1789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Alejandro Calderón</cp:lastModifiedBy>
  <cp:revision>7</cp:revision>
  <cp:lastPrinted>2006-08-01T17:47:00Z</cp:lastPrinted>
  <dcterms:created xsi:type="dcterms:W3CDTF">2024-04-18T22:36:00Z</dcterms:created>
  <dcterms:modified xsi:type="dcterms:W3CDTF">2024-05-24T20:41:00Z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