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403008DF">
                <wp:simplePos x="0" y="0"/>
                <wp:positionH relativeFrom="column">
                  <wp:posOffset>-207175</wp:posOffset>
                </wp:positionH>
                <wp:positionV relativeFrom="page">
                  <wp:posOffset>933450</wp:posOffset>
                </wp:positionV>
                <wp:extent cx="3938905" cy="7260524"/>
                <wp:effectExtent l="19050" t="19050" r="23495" b="171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2605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8086022" id="Rectángulo 3" o:spid="_x0000_s1026" alt="rectángulo blanco para texto en portada" style="position:absolute;margin-left:-16.3pt;margin-top:73.5pt;width:310.15pt;height:57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99626DB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6733309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673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36AEE0" w14:textId="3FE64F8C" w:rsidR="00BD7A0D" w:rsidRPr="00921E5F" w:rsidRDefault="00BD7A0D" w:rsidP="00921E5F">
                            <w:pPr>
                              <w:jc w:val="center"/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</w:pP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Algo</w:t>
                            </w:r>
                            <w:r w:rsidR="00EB63BA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Ri</w:t>
                            </w: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tmos y lÓgica de programaciÓn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4EEF62A3" w:rsidR="00A0244B" w:rsidRDefault="00A0244B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AB5BCB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EJERCICIO CON MATRICES</w:t>
                            </w:r>
                            <w:r w:rsidR="000D1745" w:rsidRPr="000D1745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  <w:lang w:val="en-US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448956F3" w:rsidR="00BD7A0D" w:rsidRDefault="00AB5BCB" w:rsidP="00921E5F">
                            <w:r>
                              <w:t>ESTUDIANTE</w:t>
                            </w:r>
                            <w:r w:rsidR="00BD7A0D">
                              <w:t xml:space="preserve">: </w:t>
                            </w:r>
                          </w:p>
                          <w:p w14:paraId="57D4D894" w14:textId="5F78B9BD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1A5217B6" w14:textId="77777777" w:rsidR="00BD7A0D" w:rsidRDefault="00BD7A0D" w:rsidP="00BD7A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530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" fillcolor="white [3201]" stroked="f" strokeweight=".5pt">
                <v:textbox>
                  <w:txbxContent>
                    <w:p w14:paraId="0E36AEE0" w14:textId="3FE64F8C" w:rsidR="00BD7A0D" w:rsidRPr="00921E5F" w:rsidRDefault="00BD7A0D" w:rsidP="00921E5F">
                      <w:pPr>
                        <w:jc w:val="center"/>
                        <w:rPr>
                          <w:caps/>
                          <w:noProof/>
                          <w:color w:val="auto"/>
                          <w:szCs w:val="28"/>
                        </w:rPr>
                      </w:pP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Algo</w:t>
                      </w:r>
                      <w:r w:rsidR="00EB63BA">
                        <w:rPr>
                          <w:caps/>
                          <w:noProof/>
                          <w:color w:val="auto"/>
                          <w:szCs w:val="28"/>
                        </w:rPr>
                        <w:t>Ri</w:t>
                      </w: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tmos y lÓgica de programaciÓn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2294CAD" w14:textId="4EEF62A3" w:rsidR="00A0244B" w:rsidRDefault="00A0244B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AB5BCB">
                        <w:rPr>
                          <w:noProof/>
                          <w:color w:val="0F0D29" w:themeColor="text1"/>
                          <w:sz w:val="52"/>
                          <w:szCs w:val="52"/>
                        </w:rPr>
                        <w:t>EJERCICIO CON MATRICES</w:t>
                      </w:r>
                      <w:r w:rsidR="000D1745" w:rsidRPr="000D1745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  <w:lang w:val="en-US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448956F3" w:rsidR="00BD7A0D" w:rsidRDefault="00AB5BCB" w:rsidP="00921E5F">
                      <w:r>
                        <w:t>ESTUDIANTE</w:t>
                      </w:r>
                      <w:r w:rsidR="00BD7A0D">
                        <w:t xml:space="preserve">: </w:t>
                      </w:r>
                    </w:p>
                    <w:p w14:paraId="57D4D894" w14:textId="5F78B9BD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1A5217B6" w14:textId="77777777" w:rsidR="00BD7A0D" w:rsidRDefault="00BD7A0D" w:rsidP="00BD7A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" stroked="f" strokeweight=".5pt">
                <v:fill r:id="rId12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77B3D6DB" w14:textId="4EBC4DA7" w:rsidR="002B4241" w:rsidRDefault="002B4241" w:rsidP="002B4241">
      <w:pPr>
        <w:rPr>
          <w:rFonts w:cs="Times New Roman"/>
          <w:color w:val="auto"/>
        </w:rPr>
      </w:pPr>
      <w:r w:rsidRPr="002B4241">
        <w:rPr>
          <w:rFonts w:cs="Times New Roman"/>
          <w:b w:val="0"/>
          <w:noProof/>
          <w:color w:val="auto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FC2842" wp14:editId="79E866DB">
                <wp:simplePos x="0" y="0"/>
                <wp:positionH relativeFrom="margin">
                  <wp:align>left</wp:align>
                </wp:positionH>
                <wp:positionV relativeFrom="paragraph">
                  <wp:posOffset>310515</wp:posOffset>
                </wp:positionV>
                <wp:extent cx="6352540" cy="1371600"/>
                <wp:effectExtent l="0" t="0" r="1016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8B8E8" w14:textId="77777777" w:rsidR="00AB5BCB" w:rsidRDefault="00AB5BCB" w:rsidP="00AB5BCB">
                            <w:pPr>
                              <w:jc w:val="center"/>
                              <w:rPr>
                                <w:rFonts w:cs="Times New Roman"/>
                                <w:b w:val="0"/>
                                <w:color w:val="auto"/>
                              </w:rPr>
                            </w:pPr>
                          </w:p>
                          <w:p w14:paraId="3C31101A" w14:textId="4F8704DA" w:rsidR="002B4241" w:rsidRPr="00AB5BCB" w:rsidRDefault="00AB5BCB" w:rsidP="00AB5BCB">
                            <w:pPr>
                              <w:jc w:val="center"/>
                              <w:rPr>
                                <w:rFonts w:cs="Times New Roman"/>
                                <w:b w:val="0"/>
                                <w:i/>
                                <w:color w:val="auto"/>
                              </w:rPr>
                            </w:pPr>
                            <w:r w:rsidRPr="00AB5BCB">
                              <w:rPr>
                                <w:rFonts w:cs="Times New Roman"/>
                                <w:b w:val="0"/>
                                <w:i/>
                                <w:color w:val="auto"/>
                              </w:rPr>
                              <w:t xml:space="preserve">Ingresar una </w:t>
                            </w:r>
                            <w:r>
                              <w:rPr>
                                <w:rFonts w:cs="Times New Roman"/>
                                <w:b w:val="0"/>
                                <w:i/>
                                <w:color w:val="auto"/>
                              </w:rPr>
                              <w:t>matriz nx</w:t>
                            </w:r>
                            <w:r w:rsidRPr="00AB5BCB">
                              <w:rPr>
                                <w:rFonts w:cs="Times New Roman"/>
                                <w:b w:val="0"/>
                                <w:i/>
                                <w:color w:val="auto"/>
                              </w:rPr>
                              <w:t>m que contendrá los nombres de los estudiantes de primer ciclo, en un arreglo de tipo flotante ubicar las calificaciones del examen del primer parcial, imprimir el nombre del estudiante y la nota obtenida en el examen.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C2842" id="Cuadro de texto 2" o:spid="_x0000_s1028" type="#_x0000_t202" style="position:absolute;margin-left:0;margin-top:24.45pt;width:500.2pt;height:108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" fillcolor="#f2f2f2 [3052]" strokecolor="#aeaaaa [2414]">
                <v:textbox>
                  <w:txbxContent>
                    <w:p w14:paraId="3378B8E8" w14:textId="77777777" w:rsidR="00AB5BCB" w:rsidRDefault="00AB5BCB" w:rsidP="00AB5BCB">
                      <w:pPr>
                        <w:jc w:val="center"/>
                        <w:rPr>
                          <w:rFonts w:cs="Times New Roman"/>
                          <w:b w:val="0"/>
                          <w:color w:val="auto"/>
                        </w:rPr>
                      </w:pPr>
                    </w:p>
                    <w:p w14:paraId="3C31101A" w14:textId="4F8704DA" w:rsidR="002B4241" w:rsidRPr="00AB5BCB" w:rsidRDefault="00AB5BCB" w:rsidP="00AB5BCB">
                      <w:pPr>
                        <w:jc w:val="center"/>
                        <w:rPr>
                          <w:rFonts w:cs="Times New Roman"/>
                          <w:b w:val="0"/>
                          <w:i/>
                          <w:color w:val="auto"/>
                        </w:rPr>
                      </w:pPr>
                      <w:r w:rsidRPr="00AB5BCB">
                        <w:rPr>
                          <w:rFonts w:cs="Times New Roman"/>
                          <w:b w:val="0"/>
                          <w:i/>
                          <w:color w:val="auto"/>
                        </w:rPr>
                        <w:t xml:space="preserve">Ingresar una </w:t>
                      </w:r>
                      <w:r>
                        <w:rPr>
                          <w:rFonts w:cs="Times New Roman"/>
                          <w:b w:val="0"/>
                          <w:i/>
                          <w:color w:val="auto"/>
                        </w:rPr>
                        <w:t>matriz nx</w:t>
                      </w:r>
                      <w:r w:rsidRPr="00AB5BCB">
                        <w:rPr>
                          <w:rFonts w:cs="Times New Roman"/>
                          <w:b w:val="0"/>
                          <w:i/>
                          <w:color w:val="auto"/>
                        </w:rPr>
                        <w:t>m que contendrá los nombres de los estudiantes de primer ciclo, en un arreglo de tipo flotante ubicar las calificaciones del examen del primer parcial, imprimir el nombre del estudiante y la nota obtenida en el examen.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5BCB">
        <w:rPr>
          <w:rFonts w:cs="Times New Roman"/>
          <w:color w:val="auto"/>
        </w:rPr>
        <w:t xml:space="preserve">PROBLEMA </w:t>
      </w:r>
    </w:p>
    <w:p w14:paraId="4C91ACD8" w14:textId="77777777" w:rsidR="002B4241" w:rsidRDefault="002B4241" w:rsidP="002B4241">
      <w:pPr>
        <w:rPr>
          <w:rFonts w:cs="Times New Roman"/>
          <w:b w:val="0"/>
          <w:bCs/>
          <w:color w:val="auto"/>
          <w:sz w:val="24"/>
        </w:rPr>
      </w:pPr>
    </w:p>
    <w:p w14:paraId="6594D2E1" w14:textId="77777777" w:rsidR="002B4241" w:rsidRPr="0088549B" w:rsidRDefault="002B4241" w:rsidP="002B4241"/>
    <w:p w14:paraId="36D7CA44" w14:textId="5E0248AC" w:rsidR="0055066B" w:rsidRDefault="003B1760" w:rsidP="003B1760">
      <w:pPr>
        <w:rPr>
          <w:rFonts w:cstheme="minorHAnsi"/>
        </w:rPr>
      </w:pPr>
      <w:r>
        <w:rPr>
          <w:rFonts w:cstheme="minorHAnsi"/>
        </w:rPr>
        <w:t>PSEUDOCODIGO</w:t>
      </w:r>
    </w:p>
    <w:p w14:paraId="18AAE3D3" w14:textId="77777777" w:rsidR="00B77858" w:rsidRDefault="00B77858" w:rsidP="003B1760">
      <w:pPr>
        <w:rPr>
          <w:rFonts w:cstheme="minorHAnsi"/>
        </w:rPr>
      </w:pPr>
    </w:p>
    <w:p w14:paraId="6BC391A1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INICIAR</w:t>
      </w:r>
    </w:p>
    <w:p w14:paraId="48B6BFD4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DECLARAR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nombres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COMO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MATRIZ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DE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CARACTERES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[30</w:t>
      </w:r>
      <w:proofErr w:type="gramStart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][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15]</w:t>
      </w:r>
    </w:p>
    <w:p w14:paraId="25EA090D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DECLARAR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calificaciones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COMO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ARREGLO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DE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FLOTANTES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[30]</w:t>
      </w:r>
    </w:p>
    <w:p w14:paraId="1E69F3D1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DECLARAR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COMO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ENTERO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Y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ASIGNAR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0</w:t>
      </w:r>
    </w:p>
    <w:p w14:paraId="61BB6653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</w:p>
    <w:p w14:paraId="6D517057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MIENTRAS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&lt;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1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O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&gt;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29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HACER</w:t>
      </w:r>
    </w:p>
    <w:p w14:paraId="684FB2EA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IMPRIMIR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"Ingrese cantidad de estudiantes de primer ciclo (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maximo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: 29): "</w:t>
      </w:r>
    </w:p>
    <w:p w14:paraId="548F97D8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LEER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n_estudiantes</w:t>
      </w:r>
      <w:proofErr w:type="spellEnd"/>
    </w:p>
    <w:p w14:paraId="23C11555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FIN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MIENTRAS</w:t>
      </w:r>
    </w:p>
    <w:p w14:paraId="415C2BE1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</w:p>
    <w:p w14:paraId="080C33F4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IMPRIMIR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"Ingrese los nombres de los estudiantes:"</w:t>
      </w:r>
    </w:p>
    <w:p w14:paraId="5731C99E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PARA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DESDE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HASTA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n_estudiantes-1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HACER</w:t>
      </w:r>
    </w:p>
    <w:p w14:paraId="2C109229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IMPRIMIR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"Nombre del estudiante ",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i+1,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": "</w:t>
      </w:r>
    </w:p>
    <w:p w14:paraId="12C3E79E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LEER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nombres[i]</w:t>
      </w:r>
    </w:p>
    <w:p w14:paraId="00995F23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FIN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PARA</w:t>
      </w:r>
    </w:p>
    <w:p w14:paraId="16E360D0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</w:p>
    <w:p w14:paraId="2C05CDA7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IMPRIMIR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"Ingrese las calificaciones de los estudiantes:"</w:t>
      </w:r>
    </w:p>
    <w:p w14:paraId="75AF4696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PARA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DESDE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HASTA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n_estudiantes-1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HACER</w:t>
      </w:r>
    </w:p>
    <w:p w14:paraId="6033D28D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IMPRIMIR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Calificacion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 de ",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nombres[i],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": "</w:t>
      </w:r>
    </w:p>
    <w:p w14:paraId="3F215C97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LEER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calificaciones[i]</w:t>
      </w:r>
    </w:p>
    <w:p w14:paraId="7DE9DFDF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FIN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PARA</w:t>
      </w:r>
    </w:p>
    <w:p w14:paraId="103E781C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</w:p>
    <w:p w14:paraId="479274A8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IMPRIMIR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"\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nNombres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 y calificaciones:"</w:t>
      </w:r>
    </w:p>
    <w:p w14:paraId="58922A7F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PARA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DESDE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HASTA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n_estudiantes-1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HACER</w:t>
      </w:r>
    </w:p>
    <w:p w14:paraId="7A751F54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IMPRIMIR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"Estudiante: ",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nombres[i],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",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Calificacion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: ",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calificaciones[i]</w:t>
      </w:r>
    </w:p>
    <w:p w14:paraId="7A3FC782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  <w:lang w:val="en-US"/>
        </w:rPr>
        <w:t>FIN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  <w:lang w:val="en-US"/>
        </w:rPr>
        <w:t>PARA</w:t>
      </w:r>
    </w:p>
    <w:p w14:paraId="7BD5B8F0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</w:p>
    <w:p w14:paraId="5124D2FC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  <w:lang w:val="en-US"/>
        </w:rPr>
        <w:t>RETORNAR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  <w:lang w:val="en-US"/>
        </w:rPr>
        <w:t>0</w:t>
      </w:r>
    </w:p>
    <w:p w14:paraId="0CBEFADF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A9B7C6"/>
          <w:sz w:val="24"/>
          <w:szCs w:val="24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  <w:lang w:val="en-US"/>
        </w:rPr>
        <w:t>FIN</w:t>
      </w:r>
    </w:p>
    <w:p w14:paraId="15AAF104" w14:textId="77777777" w:rsidR="00103144" w:rsidRPr="00103144" w:rsidRDefault="00103144" w:rsidP="00103144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160D8196" w14:textId="78D3F7A2" w:rsidR="00103144" w:rsidRDefault="00103144" w:rsidP="003B1760">
      <w:pPr>
        <w:rPr>
          <w:rFonts w:cstheme="minorHAnsi"/>
        </w:rPr>
      </w:pPr>
    </w:p>
    <w:p w14:paraId="06F5BC30" w14:textId="6EF2DA5C" w:rsidR="003B1760" w:rsidRDefault="003B1760" w:rsidP="003B1760">
      <w:pPr>
        <w:rPr>
          <w:rFonts w:cstheme="minorHAnsi"/>
        </w:rPr>
      </w:pPr>
      <w:r>
        <w:rPr>
          <w:rFonts w:cstheme="minorHAnsi"/>
        </w:rPr>
        <w:lastRenderedPageBreak/>
        <w:t>CODIGO</w:t>
      </w:r>
    </w:p>
    <w:p w14:paraId="75AFEAEA" w14:textId="77777777" w:rsidR="00B77858" w:rsidRDefault="00B77858" w:rsidP="003B1760">
      <w:pPr>
        <w:rPr>
          <w:rFonts w:cstheme="minorHAnsi"/>
        </w:rPr>
      </w:pPr>
    </w:p>
    <w:p w14:paraId="30CA4DA0" w14:textId="77777777" w:rsidR="00103144" w:rsidRPr="00190988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Consolas" w:eastAsia="Times New Roman" w:hAnsi="Consolas" w:cs="Times New Roman"/>
          <w:b w:val="0"/>
          <w:color w:val="CC7832"/>
          <w:sz w:val="20"/>
          <w:szCs w:val="20"/>
          <w:lang w:val="en-US"/>
        </w:rPr>
      </w:pPr>
    </w:p>
    <w:p w14:paraId="635372F5" w14:textId="402A45F3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#include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  <w:lang w:val="en-US"/>
        </w:rPr>
        <w:t>&lt;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  <w:lang w:val="en-US"/>
        </w:rPr>
        <w:t>stdio.h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  <w:lang w:val="en-US"/>
        </w:rPr>
        <w:t>&gt;</w:t>
      </w:r>
    </w:p>
    <w:p w14:paraId="136DFA79" w14:textId="77777777" w:rsidR="00103144" w:rsidRPr="00103144" w:rsidRDefault="00103144" w:rsidP="00103144">
      <w:pPr>
        <w:shd w:val="clear" w:color="auto" w:fill="2B2B2B"/>
        <w:spacing w:after="240"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</w:p>
    <w:p w14:paraId="7D2EA2C9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int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  <w:lang w:val="en-US"/>
        </w:rPr>
        <w:t>main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)</w:t>
      </w:r>
    </w:p>
    <w:p w14:paraId="0127E705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{</w:t>
      </w:r>
    </w:p>
    <w:p w14:paraId="72D650CD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</w:p>
    <w:p w14:paraId="22E6CC33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char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gram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nombres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[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30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][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15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0B348BFC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float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gram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calificaciones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[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30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79EAF2A6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int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=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456BBBAC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</w:p>
    <w:p w14:paraId="510B8894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while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(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&lt;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1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||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&gt;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29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)</w:t>
      </w:r>
    </w:p>
    <w:p w14:paraId="42838077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{</w:t>
      </w:r>
    </w:p>
    <w:p w14:paraId="49E421E2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printf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"Ingrese cantidad de estudiantes de primer ciclo (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maximo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: 29): "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4FF4ADF9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  <w:lang w:val="en-US"/>
        </w:rPr>
        <w:t>scanf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  <w:lang w:val="en-US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%d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  <w:lang w:val="en-US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&amp;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>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</w:p>
    <w:p w14:paraId="78C2FF3F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}</w:t>
      </w:r>
    </w:p>
    <w:p w14:paraId="6BC71343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</w:t>
      </w:r>
    </w:p>
    <w:p w14:paraId="4F3AE973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printf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"Ingrese los nombres de los estudiantes: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\n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221AC136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for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(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int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=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  <w:lang w:val="en-US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&lt;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++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)</w:t>
      </w:r>
    </w:p>
    <w:p w14:paraId="777305B0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{</w:t>
      </w:r>
    </w:p>
    <w:p w14:paraId="12AE1F4F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printf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"Nombre del estudiante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%d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: 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+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</w:rPr>
        <w:t>1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3CF3E29B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scanf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%s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nombres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[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73492408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}</w:t>
      </w:r>
    </w:p>
    <w:p w14:paraId="57F82AEF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</w:p>
    <w:p w14:paraId="6693FF8B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printf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"Ingrese las calificaciones de los estudiantes: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\n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56BF66D7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for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(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int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=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  <w:lang w:val="en-US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&lt;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++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)</w:t>
      </w:r>
    </w:p>
    <w:p w14:paraId="07D91CCD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{</w:t>
      </w:r>
    </w:p>
    <w:p w14:paraId="2F329E05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printf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Calificacion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de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%s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: 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nombres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[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43E4EC79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scanf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%f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&amp;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calificaciones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[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4050C2D0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}</w:t>
      </w:r>
    </w:p>
    <w:p w14:paraId="754E6BC4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</w:p>
    <w:p w14:paraId="5C8945F9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printf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\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n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Nombres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 y calificaciones: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\n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194E4065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for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(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int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=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  <w:lang w:val="en-US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&lt;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n_estudiantes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  <w:lang w:val="en-US"/>
        </w:rPr>
        <w:t>i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++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)</w:t>
      </w:r>
    </w:p>
    <w:p w14:paraId="6A091B7C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{</w:t>
      </w:r>
    </w:p>
    <w:p w14:paraId="7A70581C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    </w:t>
      </w:r>
      <w:proofErr w:type="spellStart"/>
      <w:proofErr w:type="gramStart"/>
      <w:r w:rsidRPr="00103144">
        <w:rPr>
          <w:rFonts w:ascii="JetBrains Mono" w:eastAsia="Times New Roman" w:hAnsi="JetBrains Mono" w:cs="JetBrains Mono"/>
          <w:b w:val="0"/>
          <w:color w:val="FFC66D"/>
          <w:sz w:val="20"/>
          <w:szCs w:val="20"/>
        </w:rPr>
        <w:t>printf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(</w:t>
      </w:r>
      <w:proofErr w:type="gram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"Estudiante: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%s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, </w:t>
      </w:r>
      <w:proofErr w:type="spellStart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Calificacion</w:t>
      </w:r>
      <w:proofErr w:type="spellEnd"/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 xml:space="preserve">: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%.2f\n</w:t>
      </w:r>
      <w:r w:rsidRPr="00103144">
        <w:rPr>
          <w:rFonts w:ascii="JetBrains Mono" w:eastAsia="Times New Roman" w:hAnsi="JetBrains Mono" w:cs="JetBrains Mono"/>
          <w:b w:val="0"/>
          <w:color w:val="6A8759"/>
          <w:sz w:val="20"/>
          <w:szCs w:val="20"/>
        </w:rPr>
        <w:t>"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nombres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[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</w:rPr>
        <w:t>,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calificaciones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[</w:t>
      </w:r>
      <w:r w:rsidRPr="00103144">
        <w:rPr>
          <w:rFonts w:ascii="JetBrains Mono" w:eastAsia="Times New Roman" w:hAnsi="JetBrains Mono" w:cs="JetBrains Mono"/>
          <w:b w:val="0"/>
          <w:color w:val="9876AA"/>
          <w:sz w:val="20"/>
          <w:szCs w:val="20"/>
        </w:rPr>
        <w:t>i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>])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</w:rPr>
        <w:t>;</w:t>
      </w:r>
    </w:p>
    <w:p w14:paraId="42F111DF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}</w:t>
      </w:r>
    </w:p>
    <w:p w14:paraId="354780D6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</w:p>
    <w:p w14:paraId="13267001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    </w:t>
      </w:r>
      <w:r w:rsidRPr="00103144">
        <w:rPr>
          <w:rFonts w:ascii="JetBrains Mono" w:eastAsia="Times New Roman" w:hAnsi="JetBrains Mono" w:cs="JetBrains Mono"/>
          <w:b w:val="0"/>
          <w:color w:val="CC7832"/>
          <w:sz w:val="20"/>
          <w:szCs w:val="20"/>
          <w:lang w:val="en-US"/>
        </w:rPr>
        <w:t>return</w:t>
      </w:r>
      <w:r w:rsidRPr="00103144"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  <w:t xml:space="preserve"> </w:t>
      </w:r>
      <w:r w:rsidRPr="00103144">
        <w:rPr>
          <w:rFonts w:ascii="JetBrains Mono" w:eastAsia="Times New Roman" w:hAnsi="JetBrains Mono" w:cs="JetBrains Mono"/>
          <w:b w:val="0"/>
          <w:color w:val="6897BB"/>
          <w:sz w:val="20"/>
          <w:szCs w:val="20"/>
          <w:lang w:val="en-US"/>
        </w:rPr>
        <w:t>0</w:t>
      </w: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;</w:t>
      </w:r>
    </w:p>
    <w:p w14:paraId="1E999CEA" w14:textId="228B00E9" w:rsidR="00103144" w:rsidRPr="00190988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JetBrains Mono" w:eastAsia="Times New Roman" w:hAnsi="JetBrains Mono" w:cs="JetBrains Mono"/>
          <w:b w:val="0"/>
          <w:color w:val="A9B7C6"/>
          <w:sz w:val="20"/>
          <w:szCs w:val="20"/>
          <w:lang w:val="en-US"/>
        </w:rPr>
      </w:pPr>
      <w:r w:rsidRPr="00103144">
        <w:rPr>
          <w:rFonts w:ascii="JetBrains Mono" w:eastAsia="Times New Roman" w:hAnsi="JetBrains Mono" w:cs="JetBrains Mono"/>
          <w:b w:val="0"/>
          <w:color w:val="ABB2BF"/>
          <w:sz w:val="20"/>
          <w:szCs w:val="20"/>
          <w:lang w:val="en-US"/>
        </w:rPr>
        <w:t>}</w:t>
      </w:r>
    </w:p>
    <w:p w14:paraId="49AEBD4A" w14:textId="77777777" w:rsidR="00103144" w:rsidRPr="00103144" w:rsidRDefault="00103144" w:rsidP="00103144">
      <w:pPr>
        <w:shd w:val="clear" w:color="auto" w:fill="2B2B2B"/>
        <w:spacing w:line="330" w:lineRule="atLeast"/>
        <w:ind w:left="-270" w:right="-316" w:firstLine="90"/>
        <w:rPr>
          <w:rFonts w:ascii="Consolas" w:eastAsia="Times New Roman" w:hAnsi="Consolas" w:cs="Times New Roman"/>
          <w:b w:val="0"/>
          <w:color w:val="A9B7C6"/>
          <w:sz w:val="22"/>
          <w:lang w:val="en-US"/>
        </w:rPr>
      </w:pPr>
    </w:p>
    <w:p w14:paraId="6138A8BA" w14:textId="77777777" w:rsidR="00103144" w:rsidRDefault="00103144" w:rsidP="003B1760">
      <w:pPr>
        <w:rPr>
          <w:rFonts w:cstheme="minorHAnsi"/>
        </w:rPr>
      </w:pPr>
    </w:p>
    <w:p w14:paraId="15634063" w14:textId="77777777" w:rsidR="00F336BE" w:rsidRDefault="00F336BE" w:rsidP="00B77858">
      <w:pPr>
        <w:rPr>
          <w:rFonts w:cstheme="minorHAnsi"/>
        </w:rPr>
      </w:pPr>
    </w:p>
    <w:p w14:paraId="7DB554DE" w14:textId="5993C7C2" w:rsidR="00B77858" w:rsidRDefault="003B1760" w:rsidP="00B77858">
      <w:pPr>
        <w:rPr>
          <w:rFonts w:cstheme="minorHAnsi"/>
        </w:rPr>
      </w:pPr>
      <w:r>
        <w:rPr>
          <w:rFonts w:cstheme="minorHAnsi"/>
        </w:rPr>
        <w:lastRenderedPageBreak/>
        <w:t>DIAGRAMA DE FLUJO</w:t>
      </w:r>
    </w:p>
    <w:p w14:paraId="2FB7B9E6" w14:textId="36638558" w:rsidR="00B77858" w:rsidRDefault="00B77858" w:rsidP="00B77858">
      <w:pPr>
        <w:jc w:val="center"/>
        <w:rPr>
          <w:rFonts w:cstheme="minorHAnsi"/>
        </w:rPr>
      </w:pPr>
      <w:r w:rsidRPr="00B77858">
        <w:rPr>
          <w:rFonts w:cstheme="minorHAnsi"/>
        </w:rPr>
        <w:drawing>
          <wp:inline distT="0" distB="0" distL="0" distR="0" wp14:anchorId="22FF642D" wp14:editId="3AB2D8B5">
            <wp:extent cx="2965450" cy="8715375"/>
            <wp:effectExtent l="0" t="0" r="635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416" cy="87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5092" w14:textId="1BA9C074" w:rsidR="003B1760" w:rsidRDefault="003B1760" w:rsidP="00B77858">
      <w:pPr>
        <w:jc w:val="center"/>
        <w:rPr>
          <w:rFonts w:cstheme="minorHAnsi"/>
        </w:rPr>
      </w:pPr>
    </w:p>
    <w:p w14:paraId="0A3FD883" w14:textId="7A3060BB" w:rsidR="00103144" w:rsidRPr="00B77858" w:rsidRDefault="00103144" w:rsidP="00B77858">
      <w:pPr>
        <w:spacing w:after="200"/>
        <w:rPr>
          <w:rFonts w:cstheme="minorHAnsi"/>
        </w:rPr>
      </w:pPr>
      <w:bookmarkStart w:id="0" w:name="_GoBack"/>
      <w:bookmarkEnd w:id="0"/>
      <w:r>
        <w:rPr>
          <w:rFonts w:cstheme="minorHAnsi"/>
        </w:rPr>
        <w:lastRenderedPageBreak/>
        <w:t>EJECUCIÓN</w:t>
      </w:r>
    </w:p>
    <w:p w14:paraId="43D3DF8A" w14:textId="77777777" w:rsidR="00B77858" w:rsidRDefault="00B77858" w:rsidP="00B77858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FFC66D"/>
          <w:sz w:val="24"/>
          <w:szCs w:val="24"/>
        </w:rPr>
      </w:pPr>
    </w:p>
    <w:p w14:paraId="61DCF327" w14:textId="37514514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Ingrese cantidad de estudiantes de primer ciclo (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maximo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99): 99</w:t>
      </w:r>
    </w:p>
    <w:p w14:paraId="746905D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Ingrese los nombres de los estudiantes:</w:t>
      </w:r>
    </w:p>
    <w:p w14:paraId="7C111D48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1: Jonathan</w:t>
      </w:r>
    </w:p>
    <w:p w14:paraId="379D44D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2: Israel</w:t>
      </w:r>
    </w:p>
    <w:p w14:paraId="27661B42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3: Edison</w:t>
      </w:r>
    </w:p>
    <w:p w14:paraId="13308D3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4: Jonathan</w:t>
      </w:r>
    </w:p>
    <w:p w14:paraId="48A55EF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5: Bryan</w:t>
      </w:r>
    </w:p>
    <w:p w14:paraId="0B387B6E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6: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Monica</w:t>
      </w:r>
      <w:proofErr w:type="spellEnd"/>
    </w:p>
    <w:p w14:paraId="10E3D4B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7: Marlon</w:t>
      </w:r>
    </w:p>
    <w:p w14:paraId="0F63912D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8: Ariel</w:t>
      </w:r>
    </w:p>
    <w:p w14:paraId="79C51D06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9: Hilda</w:t>
      </w:r>
    </w:p>
    <w:p w14:paraId="19F7596E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10: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Tonny</w:t>
      </w:r>
      <w:proofErr w:type="spellEnd"/>
    </w:p>
    <w:p w14:paraId="412E9A5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11: Juan</w:t>
      </w:r>
    </w:p>
    <w:p w14:paraId="33E2E899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12: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Cristhian</w:t>
      </w:r>
      <w:proofErr w:type="spellEnd"/>
    </w:p>
    <w:p w14:paraId="230200E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>Nombre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 xml:space="preserve"> del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>estudiante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 xml:space="preserve"> 13: Kevin</w:t>
      </w:r>
    </w:p>
    <w:p w14:paraId="1EE8CCFF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14: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Efrain</w:t>
      </w:r>
      <w:proofErr w:type="spellEnd"/>
    </w:p>
    <w:p w14:paraId="640D25E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15: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Derlin</w:t>
      </w:r>
      <w:proofErr w:type="spellEnd"/>
    </w:p>
    <w:p w14:paraId="6773215F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16: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Neicer</w:t>
      </w:r>
      <w:proofErr w:type="spellEnd"/>
    </w:p>
    <w:p w14:paraId="46D42449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17: Claudio</w:t>
      </w:r>
    </w:p>
    <w:p w14:paraId="5380D82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18: Pamela</w:t>
      </w:r>
    </w:p>
    <w:p w14:paraId="10F0ABD5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19: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Jose</w:t>
      </w:r>
      <w:proofErr w:type="spellEnd"/>
    </w:p>
    <w:p w14:paraId="7BFCBA2E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20: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Jacson</w:t>
      </w:r>
      <w:proofErr w:type="spellEnd"/>
    </w:p>
    <w:p w14:paraId="297F7292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21: Pedro</w:t>
      </w:r>
    </w:p>
    <w:p w14:paraId="195B0842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22: Hermelinda</w:t>
      </w:r>
    </w:p>
    <w:p w14:paraId="54588ED0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23: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Mikaela</w:t>
      </w:r>
      <w:proofErr w:type="spellEnd"/>
    </w:p>
    <w:p w14:paraId="646B9C4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>Nombre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 xml:space="preserve"> del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>estudiante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 xml:space="preserve"> 24: Angeles</w:t>
      </w:r>
    </w:p>
    <w:p w14:paraId="0F580E8B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25: Edison</w:t>
      </w:r>
    </w:p>
    <w:p w14:paraId="4032926F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26: Anthony</w:t>
      </w:r>
    </w:p>
    <w:p w14:paraId="6F287F0B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27: Giovanny</w:t>
      </w:r>
    </w:p>
    <w:p w14:paraId="7F9EB736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Nombre del estudiante 28: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Sebastian</w:t>
      </w:r>
      <w:proofErr w:type="spellEnd"/>
    </w:p>
    <w:p w14:paraId="06E79A5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 del estudiante 29: Evelyn</w:t>
      </w:r>
    </w:p>
    <w:p w14:paraId="7E17C71A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Ingrese las calificaciones de los estudiantes:</w:t>
      </w:r>
    </w:p>
    <w:p w14:paraId="713E1AB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Jonathan: 9</w:t>
      </w:r>
    </w:p>
    <w:p w14:paraId="7692E804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Israel: 9</w:t>
      </w:r>
    </w:p>
    <w:p w14:paraId="7CDBDB0F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Edison: 9</w:t>
      </w:r>
    </w:p>
    <w:p w14:paraId="196FC729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Jonathan: 9</w:t>
      </w:r>
    </w:p>
    <w:p w14:paraId="70383B58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Bryan: 9</w:t>
      </w:r>
    </w:p>
    <w:p w14:paraId="38499BCD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Monica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7AEAD29F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Marlon: 9</w:t>
      </w:r>
    </w:p>
    <w:p w14:paraId="1D9F2516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Ariel: 9</w:t>
      </w:r>
    </w:p>
    <w:p w14:paraId="7D5E724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Hilda: 9</w:t>
      </w:r>
    </w:p>
    <w:p w14:paraId="2B527A2A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lastRenderedPageBreak/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Tonny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1625609F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Juan: 9</w:t>
      </w:r>
    </w:p>
    <w:p w14:paraId="32F8728E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Cristhian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004F6D4F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Kevin: 9</w:t>
      </w:r>
    </w:p>
    <w:p w14:paraId="02211A4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Efrain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4AF93669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Derlin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55A93997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Neicer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58133F8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Claudio: 9</w:t>
      </w:r>
    </w:p>
    <w:p w14:paraId="7578160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Pamela: 9</w:t>
      </w:r>
    </w:p>
    <w:p w14:paraId="1AF2B090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Jose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6B6C54D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Jacson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36005FE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Pedro: 9</w:t>
      </w:r>
    </w:p>
    <w:p w14:paraId="476AFA34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Hermelinda: 9</w:t>
      </w:r>
    </w:p>
    <w:p w14:paraId="6E0D70F5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Mikaela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14B35F9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Angeles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4065FB3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Edison: 9</w:t>
      </w:r>
    </w:p>
    <w:p w14:paraId="2362658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Anthony: 9</w:t>
      </w:r>
    </w:p>
    <w:p w14:paraId="10DD1CD9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Giovanny: 9</w:t>
      </w:r>
    </w:p>
    <w:p w14:paraId="0DA86489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Sebastian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</w:t>
      </w:r>
    </w:p>
    <w:p w14:paraId="10259BF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 de Evelyn: 9</w:t>
      </w:r>
    </w:p>
    <w:p w14:paraId="0DDDDF94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Nombres y calificaciones:</w:t>
      </w:r>
    </w:p>
    <w:p w14:paraId="13D6D9C1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Jonathan,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346C824D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Israel,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41CF9ED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Edison,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550E446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Jonathan,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1F63CFA8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Bryan,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53223380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Monica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621E9CAD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Marlon,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4B6D7742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Ariel,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4184F3B8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Hilda,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2486C465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Tonny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61291568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Juan,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002711E6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Cristhian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75E6533B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Kevin,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201404D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Efrain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3B0B288A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Derlin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361F0DF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Neicer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6066F89E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Claudio,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695CC154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Pamela,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26719DFE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Jose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6FC6D104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Jacson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394D8C0D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Pedro,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6F02A377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Hermelinda,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5345F6C7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Mikaela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3E191586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lastRenderedPageBreak/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Angeles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635B785D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Edison,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47257AF3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Anthony,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03EA9D17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Giovanny,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5A99228B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</w:pPr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Estudiante: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Sebastian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 xml:space="preserve">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</w:rPr>
        <w:t>: 9.00</w:t>
      </w:r>
    </w:p>
    <w:p w14:paraId="3FCF0843" w14:textId="323391B7" w:rsidR="00B77858" w:rsidRPr="00B77858" w:rsidRDefault="00B77858" w:rsidP="00B77858">
      <w:pPr>
        <w:shd w:val="clear" w:color="auto" w:fill="2B2B2B"/>
        <w:spacing w:line="330" w:lineRule="atLeast"/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</w:pP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>Estudiante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 xml:space="preserve">: Evelyn, </w:t>
      </w:r>
      <w:proofErr w:type="spellStart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>Calificacion</w:t>
      </w:r>
      <w:proofErr w:type="spellEnd"/>
      <w:r w:rsidRPr="00B77858">
        <w:rPr>
          <w:rFonts w:ascii="JetBrains Mono" w:eastAsia="Times New Roman" w:hAnsi="JetBrains Mono" w:cs="JetBrains Mono"/>
          <w:b w:val="0"/>
          <w:color w:val="FFFFFF" w:themeColor="background1"/>
          <w:sz w:val="20"/>
          <w:szCs w:val="20"/>
          <w:lang w:val="en-US"/>
        </w:rPr>
        <w:t>: 9.00</w:t>
      </w:r>
    </w:p>
    <w:p w14:paraId="7F69F87C" w14:textId="77777777" w:rsidR="00B77858" w:rsidRPr="00B77858" w:rsidRDefault="00B77858" w:rsidP="00B77858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76181378" w14:textId="29281E51" w:rsidR="00DD5C29" w:rsidRPr="00B77858" w:rsidRDefault="00DD5C29" w:rsidP="00B77858">
      <w:pPr>
        <w:rPr>
          <w:lang w:val="en-US"/>
        </w:rPr>
      </w:pPr>
    </w:p>
    <w:sectPr w:rsidR="00DD5C29" w:rsidRPr="00B77858" w:rsidSect="00A50784">
      <w:headerReference w:type="default" r:id="rId14"/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E88C41" w14:textId="77777777" w:rsidR="00861633" w:rsidRDefault="00861633">
      <w:r>
        <w:separator/>
      </w:r>
    </w:p>
    <w:p w14:paraId="18599F83" w14:textId="77777777" w:rsidR="00861633" w:rsidRDefault="00861633"/>
  </w:endnote>
  <w:endnote w:type="continuationSeparator" w:id="0">
    <w:p w14:paraId="2F96EE89" w14:textId="77777777" w:rsidR="00861633" w:rsidRDefault="00861633">
      <w:r>
        <w:continuationSeparator/>
      </w:r>
    </w:p>
    <w:p w14:paraId="4C49BDFC" w14:textId="77777777" w:rsidR="00861633" w:rsidRDefault="008616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837472" w14:textId="77777777" w:rsidR="00861633" w:rsidRDefault="00861633">
      <w:r>
        <w:separator/>
      </w:r>
    </w:p>
    <w:p w14:paraId="0B17259D" w14:textId="77777777" w:rsidR="00861633" w:rsidRDefault="00861633"/>
  </w:footnote>
  <w:footnote w:type="continuationSeparator" w:id="0">
    <w:p w14:paraId="400BFF1F" w14:textId="77777777" w:rsidR="00861633" w:rsidRDefault="00861633">
      <w:r>
        <w:continuationSeparator/>
      </w:r>
    </w:p>
    <w:p w14:paraId="2747258D" w14:textId="77777777" w:rsidR="00861633" w:rsidRDefault="0086163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0"/>
  </w:num>
  <w:num w:numId="9">
    <w:abstractNumId w:val="9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D65"/>
    <w:rsid w:val="0002482E"/>
    <w:rsid w:val="00050324"/>
    <w:rsid w:val="000747A0"/>
    <w:rsid w:val="000A0150"/>
    <w:rsid w:val="000D1745"/>
    <w:rsid w:val="000E63C9"/>
    <w:rsid w:val="00103144"/>
    <w:rsid w:val="00130E9D"/>
    <w:rsid w:val="001369F7"/>
    <w:rsid w:val="00140835"/>
    <w:rsid w:val="00150A6D"/>
    <w:rsid w:val="00153A3D"/>
    <w:rsid w:val="00185B35"/>
    <w:rsid w:val="00190988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B1760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1633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9E2C5E"/>
    <w:rsid w:val="00A0244B"/>
    <w:rsid w:val="00A23AFA"/>
    <w:rsid w:val="00A31B3E"/>
    <w:rsid w:val="00A50784"/>
    <w:rsid w:val="00A532F3"/>
    <w:rsid w:val="00A8489E"/>
    <w:rsid w:val="00AB02A7"/>
    <w:rsid w:val="00AB5BCB"/>
    <w:rsid w:val="00AC29F3"/>
    <w:rsid w:val="00AF1F58"/>
    <w:rsid w:val="00B231E5"/>
    <w:rsid w:val="00B75D65"/>
    <w:rsid w:val="00B77858"/>
    <w:rsid w:val="00BD7A0D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336BE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066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8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poesiabinaria.net/algoritmo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D1A7A-63AF-4FCC-954A-137FB9137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2</TotalTime>
  <Pages>7</Pages>
  <Words>749</Words>
  <Characters>4271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ARIEL ALEJANDRO</cp:lastModifiedBy>
  <cp:revision>4</cp:revision>
  <cp:lastPrinted>2024-07-04T20:41:00Z</cp:lastPrinted>
  <dcterms:created xsi:type="dcterms:W3CDTF">2024-07-04T20:40:00Z</dcterms:created>
  <dcterms:modified xsi:type="dcterms:W3CDTF">2024-07-04T20:42:00Z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