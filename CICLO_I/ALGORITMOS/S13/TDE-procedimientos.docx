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3F7D2A" w14:textId="675CC2E5" w:rsidR="00D077E9" w:rsidRDefault="00A0244B" w:rsidP="00D70D02">
      <w:pPr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C02799C" wp14:editId="403008DF">
                <wp:simplePos x="0" y="0"/>
                <wp:positionH relativeFrom="column">
                  <wp:posOffset>-207175</wp:posOffset>
                </wp:positionH>
                <wp:positionV relativeFrom="page">
                  <wp:posOffset>933450</wp:posOffset>
                </wp:positionV>
                <wp:extent cx="3938905" cy="7260524"/>
                <wp:effectExtent l="19050" t="19050" r="23495" b="17145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72605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0">
                          <a:solidFill>
                            <a:prstClr val="black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68086022" id="Rectángulo 3" o:spid="_x0000_s1026" alt="rectángulo blanco para texto en portada" style="position:absolute;margin-left:-16.3pt;margin-top:73.5pt;width:310.15pt;height:571.7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" fillcolor="white [3212]" strokeweight="2.5pt">
                <w10:wrap anchory="page"/>
              </v:rect>
            </w:pict>
          </mc:Fallback>
        </mc:AlternateContent>
      </w:r>
      <w:r w:rsidR="00D077E9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69F5EDC7" wp14:editId="61022216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0652B" w14:textId="762CA3D5" w:rsidR="00AB02A7" w:rsidRDefault="002B4241" w:rsidP="00A0244B">
      <w:pPr>
        <w:spacing w:after="200"/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91EDDE" wp14:editId="299626DB">
                <wp:simplePos x="0" y="0"/>
                <wp:positionH relativeFrom="margin">
                  <wp:align>left</wp:align>
                </wp:positionH>
                <wp:positionV relativeFrom="paragraph">
                  <wp:posOffset>20765</wp:posOffset>
                </wp:positionV>
                <wp:extent cx="3455581" cy="6733309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5581" cy="6733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36AEE0" w14:textId="3FE64F8C" w:rsidR="00BD7A0D" w:rsidRPr="00921E5F" w:rsidRDefault="00BD7A0D" w:rsidP="00921E5F">
                            <w:pPr>
                              <w:jc w:val="center"/>
                              <w:rPr>
                                <w:caps/>
                                <w:noProof/>
                                <w:color w:val="auto"/>
                                <w:szCs w:val="28"/>
                              </w:rPr>
                            </w:pPr>
                            <w:r w:rsidRPr="00BD7A0D">
                              <w:rPr>
                                <w:caps/>
                                <w:noProof/>
                                <w:color w:val="auto"/>
                                <w:szCs w:val="28"/>
                              </w:rPr>
                              <w:t>Algo</w:t>
                            </w:r>
                            <w:r w:rsidR="00EB63BA">
                              <w:rPr>
                                <w:caps/>
                                <w:noProof/>
                                <w:color w:val="auto"/>
                                <w:szCs w:val="28"/>
                              </w:rPr>
                              <w:t>Ri</w:t>
                            </w:r>
                            <w:r w:rsidRPr="00BD7A0D">
                              <w:rPr>
                                <w:caps/>
                                <w:noProof/>
                                <w:color w:val="auto"/>
                                <w:szCs w:val="28"/>
                              </w:rPr>
                              <w:t>tmos y lÓgica de programaciÓn</w:t>
                            </w:r>
                          </w:p>
                          <w:p w14:paraId="1E83400D" w14:textId="77777777" w:rsidR="00921E5F" w:rsidRDefault="00921E5F" w:rsidP="00BD7A0D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</w:p>
                          <w:p w14:paraId="32294CAD" w14:textId="1F37964C" w:rsidR="00A0244B" w:rsidRDefault="00A0244B" w:rsidP="00BD7A0D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noProof/>
                                <w:sz w:val="52"/>
                                <w:szCs w:val="52"/>
                              </w:rPr>
                              <w:t xml:space="preserve">TEMA: </w:t>
                            </w:r>
                            <w:r w:rsidR="00514B2A" w:rsidRPr="00514B2A">
                              <w:rPr>
                                <w:noProof/>
                                <w:color w:val="0F0D29" w:themeColor="text1"/>
                                <w:sz w:val="52"/>
                                <w:szCs w:val="52"/>
                                <w:u w:val="single"/>
                              </w:rPr>
                              <w:t>PROCEDIM</w:t>
                            </w:r>
                            <w:r w:rsidR="009F1589" w:rsidRPr="00514B2A">
                              <w:rPr>
                                <w:noProof/>
                                <w:color w:val="0F0D29" w:themeColor="text1"/>
                                <w:sz w:val="52"/>
                                <w:szCs w:val="52"/>
                                <w:u w:val="single"/>
                              </w:rPr>
                              <w:t>I</w:t>
                            </w:r>
                            <w:r w:rsidR="00514B2A" w:rsidRPr="00514B2A">
                              <w:rPr>
                                <w:noProof/>
                                <w:color w:val="0F0D29" w:themeColor="text1"/>
                                <w:sz w:val="52"/>
                                <w:szCs w:val="52"/>
                                <w:u w:val="single"/>
                              </w:rPr>
                              <w:t>E</w:t>
                            </w:r>
                            <w:r w:rsidR="009F1589" w:rsidRPr="00514B2A">
                              <w:rPr>
                                <w:noProof/>
                                <w:color w:val="0F0D29" w:themeColor="text1"/>
                                <w:sz w:val="52"/>
                                <w:szCs w:val="52"/>
                                <w:u w:val="single"/>
                              </w:rPr>
                              <w:t>NTOS</w:t>
                            </w:r>
                            <w:r w:rsidR="000D1745" w:rsidRPr="000D1745">
                              <w:rPr>
                                <w:caps/>
                                <w:noProof/>
                                <w:color w:val="0F0D29" w:themeColor="text1"/>
                                <w:sz w:val="52"/>
                                <w:szCs w:val="52"/>
                              </w:rPr>
                              <w:t xml:space="preserve"> </w:t>
                            </w:r>
                          </w:p>
                          <w:p w14:paraId="2C55EE31" w14:textId="77777777" w:rsidR="00921E5F" w:rsidRDefault="00921E5F" w:rsidP="00BD7A0D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</w:p>
                          <w:p w14:paraId="6A70059A" w14:textId="1044EDBD" w:rsidR="00921E5F" w:rsidRPr="00A0244B" w:rsidRDefault="002B4241" w:rsidP="00BD7A0D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noProof/>
                                <w:sz w:val="52"/>
                                <w:szCs w:val="52"/>
                                <w:lang w:val="en-US"/>
                              </w:rPr>
                              <w:drawing>
                                <wp:inline distT="0" distB="0" distL="0" distR="0" wp14:anchorId="3F611A0B" wp14:editId="76B7EDFF">
                                  <wp:extent cx="3263564" cy="2593075"/>
                                  <wp:effectExtent l="0" t="0" r="0" b="0"/>
                                  <wp:docPr id="8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n 8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1611="http://schemas.microsoft.com/office/drawing/2016/11/main" r:i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87207" cy="26118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1B3C4C0" w14:textId="77777777" w:rsidR="00921E5F" w:rsidRDefault="00921E5F" w:rsidP="00921E5F"/>
                          <w:p w14:paraId="0737D10D" w14:textId="77777777" w:rsidR="00921E5F" w:rsidRDefault="00921E5F" w:rsidP="00BD7A0D">
                            <w:pPr>
                              <w:jc w:val="center"/>
                            </w:pPr>
                          </w:p>
                          <w:p w14:paraId="5BD49777" w14:textId="50EF90E5" w:rsidR="00BD7A0D" w:rsidRDefault="009F1589" w:rsidP="00921E5F">
                            <w:r>
                              <w:t>ESTUDIANTE</w:t>
                            </w:r>
                            <w:r w:rsidR="00BD7A0D">
                              <w:t xml:space="preserve">: </w:t>
                            </w:r>
                          </w:p>
                          <w:p w14:paraId="399E2D40" w14:textId="04D59EBE" w:rsidR="00921E5F" w:rsidRPr="009F1589" w:rsidRDefault="00921E5F" w:rsidP="00A51F4A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color w:val="auto"/>
                              </w:rPr>
                            </w:pPr>
                            <w:r w:rsidRPr="009F1589">
                              <w:rPr>
                                <w:color w:val="auto"/>
                              </w:rPr>
                              <w:t>Ariel Alejandro Calderón</w:t>
                            </w:r>
                          </w:p>
                          <w:p w14:paraId="1A5217B6" w14:textId="77777777" w:rsidR="00BD7A0D" w:rsidRDefault="00BD7A0D" w:rsidP="00BD7A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91EDDE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0;margin-top:1.65pt;width:272.1pt;height:530.2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" fillcolor="white [3201]" stroked="f" strokeweight=".5pt">
                <v:textbox>
                  <w:txbxContent>
                    <w:p w14:paraId="0E36AEE0" w14:textId="3FE64F8C" w:rsidR="00BD7A0D" w:rsidRPr="00921E5F" w:rsidRDefault="00BD7A0D" w:rsidP="00921E5F">
                      <w:pPr>
                        <w:jc w:val="center"/>
                        <w:rPr>
                          <w:caps/>
                          <w:noProof/>
                          <w:color w:val="auto"/>
                          <w:szCs w:val="28"/>
                        </w:rPr>
                      </w:pPr>
                      <w:r w:rsidRPr="00BD7A0D">
                        <w:rPr>
                          <w:caps/>
                          <w:noProof/>
                          <w:color w:val="auto"/>
                          <w:szCs w:val="28"/>
                        </w:rPr>
                        <w:t>Algo</w:t>
                      </w:r>
                      <w:r w:rsidR="00EB63BA">
                        <w:rPr>
                          <w:caps/>
                          <w:noProof/>
                          <w:color w:val="auto"/>
                          <w:szCs w:val="28"/>
                        </w:rPr>
                        <w:t>Ri</w:t>
                      </w:r>
                      <w:r w:rsidRPr="00BD7A0D">
                        <w:rPr>
                          <w:caps/>
                          <w:noProof/>
                          <w:color w:val="auto"/>
                          <w:szCs w:val="28"/>
                        </w:rPr>
                        <w:t>tmos y lÓgica de programaciÓn</w:t>
                      </w:r>
                    </w:p>
                    <w:p w14:paraId="1E83400D" w14:textId="77777777" w:rsidR="00921E5F" w:rsidRDefault="00921E5F" w:rsidP="00BD7A0D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</w:p>
                    <w:p w14:paraId="32294CAD" w14:textId="1F37964C" w:rsidR="00A0244B" w:rsidRDefault="00A0244B" w:rsidP="00BD7A0D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  <w:r>
                        <w:rPr>
                          <w:noProof/>
                          <w:sz w:val="52"/>
                          <w:szCs w:val="52"/>
                        </w:rPr>
                        <w:t xml:space="preserve">TEMA: </w:t>
                      </w:r>
                      <w:r w:rsidR="00514B2A" w:rsidRPr="00514B2A">
                        <w:rPr>
                          <w:noProof/>
                          <w:color w:val="0F0D29" w:themeColor="text1"/>
                          <w:sz w:val="52"/>
                          <w:szCs w:val="52"/>
                          <w:u w:val="single"/>
                        </w:rPr>
                        <w:t>PROCEDIM</w:t>
                      </w:r>
                      <w:r w:rsidR="009F1589" w:rsidRPr="00514B2A">
                        <w:rPr>
                          <w:noProof/>
                          <w:color w:val="0F0D29" w:themeColor="text1"/>
                          <w:sz w:val="52"/>
                          <w:szCs w:val="52"/>
                          <w:u w:val="single"/>
                        </w:rPr>
                        <w:t>I</w:t>
                      </w:r>
                      <w:r w:rsidR="00514B2A" w:rsidRPr="00514B2A">
                        <w:rPr>
                          <w:noProof/>
                          <w:color w:val="0F0D29" w:themeColor="text1"/>
                          <w:sz w:val="52"/>
                          <w:szCs w:val="52"/>
                          <w:u w:val="single"/>
                        </w:rPr>
                        <w:t>E</w:t>
                      </w:r>
                      <w:bookmarkStart w:id="1" w:name="_GoBack"/>
                      <w:bookmarkEnd w:id="1"/>
                      <w:r w:rsidR="009F1589" w:rsidRPr="00514B2A">
                        <w:rPr>
                          <w:noProof/>
                          <w:color w:val="0F0D29" w:themeColor="text1"/>
                          <w:sz w:val="52"/>
                          <w:szCs w:val="52"/>
                          <w:u w:val="single"/>
                        </w:rPr>
                        <w:t>NTOS</w:t>
                      </w:r>
                      <w:r w:rsidR="000D1745" w:rsidRPr="000D1745">
                        <w:rPr>
                          <w:caps/>
                          <w:noProof/>
                          <w:color w:val="0F0D29" w:themeColor="text1"/>
                          <w:sz w:val="52"/>
                          <w:szCs w:val="52"/>
                        </w:rPr>
                        <w:t xml:space="preserve"> </w:t>
                      </w:r>
                    </w:p>
                    <w:p w14:paraId="2C55EE31" w14:textId="77777777" w:rsidR="00921E5F" w:rsidRDefault="00921E5F" w:rsidP="00BD7A0D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</w:p>
                    <w:p w14:paraId="6A70059A" w14:textId="1044EDBD" w:rsidR="00921E5F" w:rsidRPr="00A0244B" w:rsidRDefault="002B4241" w:rsidP="00BD7A0D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  <w:r>
                        <w:rPr>
                          <w:noProof/>
                          <w:sz w:val="52"/>
                          <w:szCs w:val="52"/>
                          <w:lang w:val="en-US"/>
                        </w:rPr>
                        <w:drawing>
                          <wp:inline distT="0" distB="0" distL="0" distR="0" wp14:anchorId="3F611A0B" wp14:editId="76B7EDFF">
                            <wp:extent cx="3263564" cy="2593075"/>
                            <wp:effectExtent l="0" t="0" r="0" b="0"/>
                            <wp:docPr id="8" name="Imagen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n 8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87207" cy="261186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1B3C4C0" w14:textId="77777777" w:rsidR="00921E5F" w:rsidRDefault="00921E5F" w:rsidP="00921E5F"/>
                    <w:p w14:paraId="0737D10D" w14:textId="77777777" w:rsidR="00921E5F" w:rsidRDefault="00921E5F" w:rsidP="00BD7A0D">
                      <w:pPr>
                        <w:jc w:val="center"/>
                      </w:pPr>
                    </w:p>
                    <w:p w14:paraId="5BD49777" w14:textId="50EF90E5" w:rsidR="00BD7A0D" w:rsidRDefault="009F1589" w:rsidP="00921E5F">
                      <w:r>
                        <w:t>ESTUDIANTE</w:t>
                      </w:r>
                      <w:r w:rsidR="00BD7A0D">
                        <w:t xml:space="preserve">: </w:t>
                      </w:r>
                    </w:p>
                    <w:p w14:paraId="399E2D40" w14:textId="04D59EBE" w:rsidR="00921E5F" w:rsidRPr="009F1589" w:rsidRDefault="00921E5F" w:rsidP="00A51F4A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color w:val="auto"/>
                        </w:rPr>
                      </w:pPr>
                      <w:r w:rsidRPr="009F1589">
                        <w:rPr>
                          <w:color w:val="auto"/>
                        </w:rPr>
                        <w:t>Ariel Alejandro Calderón</w:t>
                      </w:r>
                    </w:p>
                    <w:p w14:paraId="1A5217B6" w14:textId="77777777" w:rsidR="00BD7A0D" w:rsidRDefault="00BD7A0D" w:rsidP="00BD7A0D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0244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C75637" wp14:editId="270A32BA">
                <wp:simplePos x="0" y="0"/>
                <wp:positionH relativeFrom="column">
                  <wp:posOffset>4378960</wp:posOffset>
                </wp:positionH>
                <wp:positionV relativeFrom="paragraph">
                  <wp:posOffset>7856654</wp:posOffset>
                </wp:positionV>
                <wp:extent cx="1916264" cy="898497"/>
                <wp:effectExtent l="0" t="0" r="8255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6264" cy="898497"/>
                        </a:xfrm>
                        <a:prstGeom prst="rect">
                          <a:avLst/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22254A7E" w14:textId="77777777" w:rsidR="00A0244B" w:rsidRDefault="00A0244B" w:rsidP="00A024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75637" id="Cuadro de texto 9" o:spid="_x0000_s1027" type="#_x0000_t202" style="position:absolute;margin-left:344.8pt;margin-top:618.65pt;width:150.9pt;height:7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" stroked="f" strokeweight=".5pt">
                <v:fill r:id="rId13" o:title="" recolor="t" rotate="t" type="frame"/>
                <v:textbox>
                  <w:txbxContent>
                    <w:p w14:paraId="22254A7E" w14:textId="77777777" w:rsidR="00A0244B" w:rsidRDefault="00A0244B" w:rsidP="00A0244B"/>
                  </w:txbxContent>
                </v:textbox>
              </v:shape>
            </w:pict>
          </mc:Fallback>
        </mc:AlternateContent>
      </w:r>
      <w:r w:rsidR="00AB02A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E8751D6" wp14:editId="5A156C4D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25DA390F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" fillcolor="#393737 [814]" stroked="f" strokeweight="2pt">
                <w10:wrap anchory="page"/>
              </v:rect>
            </w:pict>
          </mc:Fallback>
        </mc:AlternateContent>
      </w:r>
    </w:p>
    <w:p w14:paraId="4376475F" w14:textId="2A1EAF02" w:rsidR="00921E5F" w:rsidRDefault="00921E5F" w:rsidP="00A0244B">
      <w:pPr>
        <w:spacing w:after="200"/>
        <w:rPr>
          <w:noProof/>
        </w:rPr>
      </w:pPr>
    </w:p>
    <w:p w14:paraId="0F857A18" w14:textId="093242A8" w:rsidR="002B4241" w:rsidRDefault="00921E5F" w:rsidP="002B4241">
      <w:pPr>
        <w:spacing w:after="200"/>
      </w:pPr>
      <w:r>
        <w:rPr>
          <w:noProof/>
        </w:rPr>
        <w:br w:type="page"/>
      </w:r>
    </w:p>
    <w:p w14:paraId="77B3D6DB" w14:textId="17CD9164" w:rsidR="002B4241" w:rsidRDefault="002B4241" w:rsidP="002B4241">
      <w:pPr>
        <w:rPr>
          <w:rFonts w:cs="Times New Roman"/>
          <w:color w:val="auto"/>
        </w:rPr>
      </w:pPr>
      <w:r w:rsidRPr="002B4241">
        <w:rPr>
          <w:rFonts w:cs="Times New Roman"/>
          <w:b w:val="0"/>
          <w:noProof/>
          <w:color w:val="auto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8FC2842" wp14:editId="78A0F3D1">
                <wp:simplePos x="0" y="0"/>
                <wp:positionH relativeFrom="margin">
                  <wp:align>left</wp:align>
                </wp:positionH>
                <wp:positionV relativeFrom="paragraph">
                  <wp:posOffset>300990</wp:posOffset>
                </wp:positionV>
                <wp:extent cx="6352540" cy="895350"/>
                <wp:effectExtent l="0" t="0" r="10160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2540" cy="895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011CA2" w14:textId="77777777" w:rsidR="009F1589" w:rsidRDefault="009F1589" w:rsidP="009F1589">
                            <w:pPr>
                              <w:jc w:val="center"/>
                              <w:rPr>
                                <w:rFonts w:cs="Times New Roman"/>
                                <w:color w:val="auto"/>
                              </w:rPr>
                            </w:pPr>
                          </w:p>
                          <w:p w14:paraId="3C31101A" w14:textId="51B6845F" w:rsidR="002B4241" w:rsidRPr="009F1589" w:rsidRDefault="009F1589" w:rsidP="009F1589">
                            <w:pPr>
                              <w:jc w:val="center"/>
                            </w:pPr>
                            <w:r w:rsidRPr="009F1589">
                              <w:rPr>
                                <w:rFonts w:cs="Times New Roman"/>
                                <w:color w:val="auto"/>
                              </w:rPr>
                              <w:t>Crear un procedimiento para establecer una caratula de presentación de trabajos en 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C2842" id="Cuadro de texto 2" o:spid="_x0000_s1028" type="#_x0000_t202" style="position:absolute;margin-left:0;margin-top:23.7pt;width:500.2pt;height:70.5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" fillcolor="#f2f2f2 [3052]" strokecolor="#aeaaaa [2414]">
                <v:textbox>
                  <w:txbxContent>
                    <w:p w14:paraId="62011CA2" w14:textId="77777777" w:rsidR="009F1589" w:rsidRDefault="009F1589" w:rsidP="009F1589">
                      <w:pPr>
                        <w:jc w:val="center"/>
                        <w:rPr>
                          <w:rFonts w:cs="Times New Roman"/>
                          <w:color w:val="auto"/>
                        </w:rPr>
                      </w:pPr>
                    </w:p>
                    <w:p w14:paraId="3C31101A" w14:textId="51B6845F" w:rsidR="002B4241" w:rsidRPr="009F1589" w:rsidRDefault="009F1589" w:rsidP="009F1589">
                      <w:pPr>
                        <w:jc w:val="center"/>
                      </w:pPr>
                      <w:r w:rsidRPr="009F1589">
                        <w:rPr>
                          <w:rFonts w:cs="Times New Roman"/>
                          <w:color w:val="auto"/>
                        </w:rPr>
                        <w:t>Crear un procedimiento para establecer una caratula de presentación de trabajos en 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D1745">
        <w:rPr>
          <w:rFonts w:cs="Times New Roman"/>
          <w:color w:val="auto"/>
        </w:rPr>
        <w:t>PROBLEMA 1</w:t>
      </w:r>
      <w:r w:rsidR="00AF1F58">
        <w:rPr>
          <w:rFonts w:cs="Times New Roman"/>
          <w:color w:val="auto"/>
        </w:rPr>
        <w:t xml:space="preserve"> </w:t>
      </w:r>
    </w:p>
    <w:p w14:paraId="4C91ACD8" w14:textId="77777777" w:rsidR="002B4241" w:rsidRDefault="002B4241" w:rsidP="002B4241">
      <w:pPr>
        <w:rPr>
          <w:rFonts w:cs="Times New Roman"/>
          <w:b w:val="0"/>
          <w:bCs/>
          <w:color w:val="auto"/>
          <w:sz w:val="24"/>
        </w:rPr>
      </w:pPr>
    </w:p>
    <w:p w14:paraId="6594D2E1" w14:textId="55E8BE54" w:rsidR="009F1589" w:rsidRDefault="009F1589" w:rsidP="002B4241">
      <w:r>
        <w:t>DIAGRAMA DE FLUJO</w:t>
      </w:r>
    </w:p>
    <w:p w14:paraId="5CDA7933" w14:textId="77777777" w:rsidR="00EE58F3" w:rsidRDefault="00EE58F3" w:rsidP="002B4241"/>
    <w:p w14:paraId="5D832028" w14:textId="54BF0A89" w:rsidR="009F1589" w:rsidRDefault="00EE58F3" w:rsidP="003347BD">
      <w:pPr>
        <w:spacing w:after="200"/>
        <w:jc w:val="center"/>
      </w:pPr>
      <w:r w:rsidRPr="00EE58F3">
        <w:drawing>
          <wp:inline distT="0" distB="0" distL="0" distR="0" wp14:anchorId="40040A81" wp14:editId="03FB4F0D">
            <wp:extent cx="6410325" cy="72104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39" t="2971" r="2083" b="2376"/>
                    <a:stretch/>
                  </pic:blipFill>
                  <pic:spPr bwMode="auto">
                    <a:xfrm>
                      <a:off x="0" y="0"/>
                      <a:ext cx="6410325" cy="721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FD14783" w14:textId="77777777" w:rsidR="002B4241" w:rsidRDefault="002B4241" w:rsidP="002B4241"/>
    <w:p w14:paraId="00AE3E92" w14:textId="22424528" w:rsidR="009F1589" w:rsidRPr="00EE58F3" w:rsidRDefault="009F1589" w:rsidP="003347BD">
      <w:pPr>
        <w:spacing w:after="200"/>
        <w:rPr>
          <w:lang w:val="en-US"/>
        </w:rPr>
      </w:pPr>
      <w:r w:rsidRPr="00EE58F3">
        <w:rPr>
          <w:lang w:val="en-US"/>
        </w:rPr>
        <w:t>CODIFICACIÓN</w:t>
      </w:r>
    </w:p>
    <w:p w14:paraId="5A232054" w14:textId="109C2018" w:rsidR="009F1589" w:rsidRPr="00EE58F3" w:rsidRDefault="009F1589" w:rsidP="002B4241">
      <w:pPr>
        <w:rPr>
          <w:rFonts w:ascii="JetBrains Mono" w:hAnsi="JetBrains Mono" w:cs="JetBrains Mono"/>
          <w:lang w:val="en-US"/>
        </w:rPr>
      </w:pPr>
    </w:p>
    <w:p w14:paraId="56755175" w14:textId="77777777" w:rsidR="009F1589" w:rsidRPr="00EE58F3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EE58F3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#include</w:t>
      </w:r>
      <w:r w:rsidRPr="00EE58F3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EE58F3">
        <w:rPr>
          <w:rFonts w:ascii="Consolas" w:eastAsia="Times New Roman" w:hAnsi="Consolas" w:cs="Times New Roman"/>
          <w:b w:val="0"/>
          <w:color w:val="6A8759"/>
          <w:sz w:val="24"/>
          <w:szCs w:val="24"/>
          <w:lang w:val="en-US"/>
        </w:rPr>
        <w:t>&lt;</w:t>
      </w:r>
      <w:proofErr w:type="spellStart"/>
      <w:r w:rsidRPr="00EE58F3">
        <w:rPr>
          <w:rFonts w:ascii="Consolas" w:eastAsia="Times New Roman" w:hAnsi="Consolas" w:cs="Times New Roman"/>
          <w:b w:val="0"/>
          <w:color w:val="6A8759"/>
          <w:sz w:val="24"/>
          <w:szCs w:val="24"/>
          <w:lang w:val="en-US"/>
        </w:rPr>
        <w:t>stdio.h</w:t>
      </w:r>
      <w:proofErr w:type="spellEnd"/>
      <w:r w:rsidRPr="00EE58F3">
        <w:rPr>
          <w:rFonts w:ascii="Consolas" w:eastAsia="Times New Roman" w:hAnsi="Consolas" w:cs="Times New Roman"/>
          <w:b w:val="0"/>
          <w:color w:val="6A8759"/>
          <w:sz w:val="24"/>
          <w:szCs w:val="24"/>
          <w:lang w:val="en-US"/>
        </w:rPr>
        <w:t>&gt;</w:t>
      </w:r>
    </w:p>
    <w:p w14:paraId="6DC2C85F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#include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  <w:lang w:val="en-US"/>
        </w:rPr>
        <w:t>&lt;</w:t>
      </w:r>
      <w:proofErr w:type="spellStart"/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  <w:lang w:val="en-US"/>
        </w:rPr>
        <w:t>windows.h</w:t>
      </w:r>
      <w:proofErr w:type="spellEnd"/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  <w:lang w:val="en-US"/>
        </w:rPr>
        <w:t>&gt;</w:t>
      </w:r>
    </w:p>
    <w:p w14:paraId="648DE0AA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void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proofErr w:type="spellStart"/>
      <w:proofErr w:type="gram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  <w:lang w:val="en-US"/>
        </w:rPr>
        <w:t>gotoxy</w:t>
      </w:r>
      <w:proofErr w:type="spellEnd"/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(</w:t>
      </w:r>
      <w:proofErr w:type="spellStart"/>
      <w:proofErr w:type="gramEnd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int</w:t>
      </w:r>
      <w:proofErr w:type="spellEnd"/>
      <w:r w:rsidRPr="009F1589">
        <w:rPr>
          <w:rFonts w:ascii="Consolas" w:eastAsia="Times New Roman" w:hAnsi="Consolas" w:cs="Times New Roman"/>
          <w:b w:val="0"/>
          <w:color w:val="E06C75"/>
          <w:sz w:val="24"/>
          <w:szCs w:val="24"/>
          <w:lang w:val="en-US"/>
        </w:rPr>
        <w:t xml:space="preserve"> x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,</w:t>
      </w:r>
      <w:r w:rsidRPr="009F1589">
        <w:rPr>
          <w:rFonts w:ascii="Consolas" w:eastAsia="Times New Roman" w:hAnsi="Consolas" w:cs="Times New Roman"/>
          <w:b w:val="0"/>
          <w:color w:val="E06C75"/>
          <w:sz w:val="24"/>
          <w:szCs w:val="24"/>
          <w:lang w:val="en-US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int</w:t>
      </w:r>
      <w:proofErr w:type="spellEnd"/>
      <w:r w:rsidRPr="009F1589">
        <w:rPr>
          <w:rFonts w:ascii="Consolas" w:eastAsia="Times New Roman" w:hAnsi="Consolas" w:cs="Times New Roman"/>
          <w:b w:val="0"/>
          <w:color w:val="E06C75"/>
          <w:sz w:val="24"/>
          <w:szCs w:val="24"/>
          <w:lang w:val="en-US"/>
        </w:rPr>
        <w:t xml:space="preserve"> y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)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</w:p>
    <w:p w14:paraId="31F0D936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{</w:t>
      </w:r>
    </w:p>
    <w:p w14:paraId="7FC9C554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    </w:t>
      </w:r>
      <w:r w:rsidRPr="009F1589">
        <w:rPr>
          <w:rFonts w:ascii="Consolas" w:eastAsia="Times New Roman" w:hAnsi="Consolas" w:cs="Times New Roman"/>
          <w:b w:val="0"/>
          <w:color w:val="E5C07B"/>
          <w:sz w:val="24"/>
          <w:szCs w:val="24"/>
          <w:lang w:val="en-US"/>
        </w:rPr>
        <w:t>COORD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  <w:lang w:val="en-US"/>
        </w:rPr>
        <w:t>coord</w:t>
      </w:r>
      <w:proofErr w:type="spellEnd"/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;</w:t>
      </w:r>
    </w:p>
    <w:p w14:paraId="7AA42A1D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    </w:t>
      </w:r>
      <w:proofErr w:type="spellStart"/>
      <w:r w:rsidRPr="009F1589">
        <w:rPr>
          <w:rFonts w:ascii="Consolas" w:eastAsia="Times New Roman" w:hAnsi="Consolas" w:cs="Times New Roman"/>
          <w:bCs/>
          <w:i/>
          <w:iCs/>
          <w:color w:val="9876AA"/>
          <w:sz w:val="24"/>
          <w:szCs w:val="24"/>
          <w:lang w:val="en-US"/>
        </w:rPr>
        <w:t>coord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>.</w:t>
      </w:r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  <w:lang w:val="en-US"/>
        </w:rPr>
        <w:t>X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=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x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;</w:t>
      </w:r>
    </w:p>
    <w:p w14:paraId="06F08B75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    </w:t>
      </w:r>
      <w:proofErr w:type="spellStart"/>
      <w:proofErr w:type="gramStart"/>
      <w:r w:rsidRPr="009F1589">
        <w:rPr>
          <w:rFonts w:ascii="Consolas" w:eastAsia="Times New Roman" w:hAnsi="Consolas" w:cs="Times New Roman"/>
          <w:bCs/>
          <w:i/>
          <w:iCs/>
          <w:color w:val="9876AA"/>
          <w:sz w:val="24"/>
          <w:szCs w:val="24"/>
          <w:lang w:val="en-US"/>
        </w:rPr>
        <w:t>coord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>.</w:t>
      </w:r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  <w:lang w:val="en-US"/>
        </w:rPr>
        <w:t>Y</w:t>
      </w:r>
      <w:proofErr w:type="spellEnd"/>
      <w:proofErr w:type="gram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=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y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;</w:t>
      </w:r>
    </w:p>
    <w:p w14:paraId="5522B0CA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    </w:t>
      </w:r>
      <w:proofErr w:type="spell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  <w:lang w:val="en-US"/>
        </w:rPr>
        <w:t>SetConsoleCursorPosition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>(</w:t>
      </w:r>
      <w:proofErr w:type="spell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  <w:lang w:val="en-US"/>
        </w:rPr>
        <w:t>GetStdHandle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>(</w:t>
      </w:r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  <w:lang w:val="en-US"/>
        </w:rPr>
        <w:t>STD_OUTPUT_HANDLE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>)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,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  <w:lang w:val="en-US"/>
        </w:rPr>
        <w:t>coord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>)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;</w:t>
      </w:r>
    </w:p>
    <w:p w14:paraId="2EE51272" w14:textId="77777777" w:rsidR="009F1589" w:rsidRPr="0013393C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  <w:r w:rsidRPr="0013393C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}</w:t>
      </w:r>
    </w:p>
    <w:p w14:paraId="250169D2" w14:textId="77777777" w:rsidR="009F1589" w:rsidRPr="0013393C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</w:p>
    <w:p w14:paraId="42455EED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  <w:proofErr w:type="spellStart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void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 </w:t>
      </w:r>
      <w:proofErr w:type="gram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</w:rPr>
        <w:t>recuadro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(</w:t>
      </w:r>
      <w:proofErr w:type="spellStart"/>
      <w:proofErr w:type="gramEnd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int</w:t>
      </w:r>
      <w:proofErr w:type="spellEnd"/>
      <w:r w:rsidRPr="009F1589">
        <w:rPr>
          <w:rFonts w:ascii="Consolas" w:eastAsia="Times New Roman" w:hAnsi="Consolas" w:cs="Times New Roman"/>
          <w:b w:val="0"/>
          <w:color w:val="E06C75"/>
          <w:sz w:val="24"/>
          <w:szCs w:val="24"/>
        </w:rPr>
        <w:t xml:space="preserve"> Col1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,</w:t>
      </w:r>
      <w:r w:rsidRPr="009F1589">
        <w:rPr>
          <w:rFonts w:ascii="Consolas" w:eastAsia="Times New Roman" w:hAnsi="Consolas" w:cs="Times New Roman"/>
          <w:b w:val="0"/>
          <w:color w:val="E06C75"/>
          <w:sz w:val="24"/>
          <w:szCs w:val="24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int</w:t>
      </w:r>
      <w:proofErr w:type="spellEnd"/>
      <w:r w:rsidRPr="009F1589">
        <w:rPr>
          <w:rFonts w:ascii="Consolas" w:eastAsia="Times New Roman" w:hAnsi="Consolas" w:cs="Times New Roman"/>
          <w:b w:val="0"/>
          <w:color w:val="E06C75"/>
          <w:sz w:val="24"/>
          <w:szCs w:val="24"/>
        </w:rPr>
        <w:t xml:space="preserve"> Col2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,</w:t>
      </w:r>
      <w:r w:rsidRPr="009F1589">
        <w:rPr>
          <w:rFonts w:ascii="Consolas" w:eastAsia="Times New Roman" w:hAnsi="Consolas" w:cs="Times New Roman"/>
          <w:b w:val="0"/>
          <w:color w:val="E06C75"/>
          <w:sz w:val="24"/>
          <w:szCs w:val="24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int</w:t>
      </w:r>
      <w:proofErr w:type="spellEnd"/>
      <w:r w:rsidRPr="009F1589">
        <w:rPr>
          <w:rFonts w:ascii="Consolas" w:eastAsia="Times New Roman" w:hAnsi="Consolas" w:cs="Times New Roman"/>
          <w:b w:val="0"/>
          <w:color w:val="E06C75"/>
          <w:sz w:val="24"/>
          <w:szCs w:val="24"/>
        </w:rPr>
        <w:t xml:space="preserve"> Fil1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,</w:t>
      </w:r>
      <w:r w:rsidRPr="009F1589">
        <w:rPr>
          <w:rFonts w:ascii="Consolas" w:eastAsia="Times New Roman" w:hAnsi="Consolas" w:cs="Times New Roman"/>
          <w:b w:val="0"/>
          <w:color w:val="E06C75"/>
          <w:sz w:val="24"/>
          <w:szCs w:val="24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int</w:t>
      </w:r>
      <w:proofErr w:type="spellEnd"/>
      <w:r w:rsidRPr="009F1589">
        <w:rPr>
          <w:rFonts w:ascii="Consolas" w:eastAsia="Times New Roman" w:hAnsi="Consolas" w:cs="Times New Roman"/>
          <w:b w:val="0"/>
          <w:color w:val="E06C75"/>
          <w:sz w:val="24"/>
          <w:szCs w:val="24"/>
        </w:rPr>
        <w:t xml:space="preserve"> Fil2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);</w:t>
      </w:r>
      <w:r w:rsidRPr="009F1589">
        <w:rPr>
          <w:rFonts w:ascii="Consolas" w:eastAsia="Times New Roman" w:hAnsi="Consolas" w:cs="Times New Roman"/>
          <w:b w:val="0"/>
          <w:color w:val="808080"/>
          <w:sz w:val="24"/>
          <w:szCs w:val="24"/>
        </w:rPr>
        <w:t xml:space="preserve"> //declaración del procedimiento recuadro</w:t>
      </w:r>
    </w:p>
    <w:p w14:paraId="7A57886E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  <w:proofErr w:type="spellStart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int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 </w:t>
      </w:r>
      <w:proofErr w:type="spellStart"/>
      <w:proofErr w:type="gram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</w:rPr>
        <w:t>main</w:t>
      </w:r>
      <w:proofErr w:type="spellEnd"/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(</w:t>
      </w:r>
      <w:proofErr w:type="spellStart"/>
      <w:proofErr w:type="gramEnd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int</w:t>
      </w:r>
      <w:proofErr w:type="spellEnd"/>
      <w:r w:rsidRPr="009F1589">
        <w:rPr>
          <w:rFonts w:ascii="Consolas" w:eastAsia="Times New Roman" w:hAnsi="Consolas" w:cs="Times New Roman"/>
          <w:b w:val="0"/>
          <w:color w:val="E06C75"/>
          <w:sz w:val="24"/>
          <w:szCs w:val="24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E06C75"/>
          <w:sz w:val="24"/>
          <w:szCs w:val="24"/>
        </w:rPr>
        <w:t>argc</w:t>
      </w:r>
      <w:proofErr w:type="spellEnd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,</w:t>
      </w:r>
      <w:r w:rsidRPr="009F1589">
        <w:rPr>
          <w:rFonts w:ascii="Consolas" w:eastAsia="Times New Roman" w:hAnsi="Consolas" w:cs="Times New Roman"/>
          <w:b w:val="0"/>
          <w:color w:val="E06C75"/>
          <w:sz w:val="24"/>
          <w:szCs w:val="24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char</w:t>
      </w:r>
      <w:proofErr w:type="spellEnd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**</w:t>
      </w:r>
      <w:r w:rsidRPr="009F1589">
        <w:rPr>
          <w:rFonts w:ascii="Consolas" w:eastAsia="Times New Roman" w:hAnsi="Consolas" w:cs="Times New Roman"/>
          <w:b w:val="0"/>
          <w:color w:val="E06C75"/>
          <w:sz w:val="24"/>
          <w:szCs w:val="24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E06C75"/>
          <w:sz w:val="24"/>
          <w:szCs w:val="24"/>
        </w:rPr>
        <w:t>argv</w:t>
      </w:r>
      <w:proofErr w:type="spellEnd"/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)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{</w:t>
      </w:r>
      <w:r w:rsidRPr="009F1589">
        <w:rPr>
          <w:rFonts w:ascii="Consolas" w:eastAsia="Times New Roman" w:hAnsi="Consolas" w:cs="Times New Roman"/>
          <w:b w:val="0"/>
          <w:color w:val="808080"/>
          <w:sz w:val="24"/>
          <w:szCs w:val="24"/>
        </w:rPr>
        <w:t xml:space="preserve"> //función principal de nuestro programa</w:t>
      </w:r>
    </w:p>
    <w:p w14:paraId="0B19D81A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</w:p>
    <w:p w14:paraId="798425E6" w14:textId="77777777" w:rsidR="009F1589" w:rsidRPr="0013393C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  </w:t>
      </w:r>
      <w:proofErr w:type="gramStart"/>
      <w:r w:rsidRPr="0013393C">
        <w:rPr>
          <w:rFonts w:ascii="Consolas" w:eastAsia="Times New Roman" w:hAnsi="Consolas" w:cs="Times New Roman"/>
          <w:b w:val="0"/>
          <w:color w:val="FFC66D"/>
          <w:sz w:val="24"/>
          <w:szCs w:val="24"/>
        </w:rPr>
        <w:t>recuadro</w:t>
      </w:r>
      <w:r w:rsidRPr="0013393C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(</w:t>
      </w:r>
      <w:proofErr w:type="gramEnd"/>
      <w:r w:rsidRPr="0013393C">
        <w:rPr>
          <w:rFonts w:ascii="Consolas" w:eastAsia="Times New Roman" w:hAnsi="Consolas" w:cs="Times New Roman"/>
          <w:b w:val="0"/>
          <w:color w:val="6897BB"/>
          <w:sz w:val="24"/>
          <w:szCs w:val="24"/>
        </w:rPr>
        <w:t>0</w:t>
      </w:r>
      <w:r w:rsidRPr="0013393C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,</w:t>
      </w:r>
      <w:r w:rsidRPr="0013393C">
        <w:rPr>
          <w:rFonts w:ascii="Consolas" w:eastAsia="Times New Roman" w:hAnsi="Consolas" w:cs="Times New Roman"/>
          <w:b w:val="0"/>
          <w:color w:val="6897BB"/>
          <w:sz w:val="24"/>
          <w:szCs w:val="24"/>
        </w:rPr>
        <w:t>60</w:t>
      </w:r>
      <w:r w:rsidRPr="0013393C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,</w:t>
      </w:r>
      <w:r w:rsidRPr="0013393C">
        <w:rPr>
          <w:rFonts w:ascii="Consolas" w:eastAsia="Times New Roman" w:hAnsi="Consolas" w:cs="Times New Roman"/>
          <w:b w:val="0"/>
          <w:color w:val="6897BB"/>
          <w:sz w:val="24"/>
          <w:szCs w:val="24"/>
        </w:rPr>
        <w:t>0</w:t>
      </w:r>
      <w:r w:rsidRPr="0013393C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,</w:t>
      </w:r>
      <w:r w:rsidRPr="0013393C">
        <w:rPr>
          <w:rFonts w:ascii="Consolas" w:eastAsia="Times New Roman" w:hAnsi="Consolas" w:cs="Times New Roman"/>
          <w:b w:val="0"/>
          <w:color w:val="6897BB"/>
          <w:sz w:val="24"/>
          <w:szCs w:val="24"/>
        </w:rPr>
        <w:t>23</w:t>
      </w:r>
      <w:r w:rsidRPr="0013393C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)</w:t>
      </w:r>
      <w:r w:rsidRPr="0013393C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;</w:t>
      </w:r>
      <w:r w:rsidRPr="0013393C">
        <w:rPr>
          <w:rFonts w:ascii="Consolas" w:eastAsia="Times New Roman" w:hAnsi="Consolas" w:cs="Times New Roman"/>
          <w:b w:val="0"/>
          <w:color w:val="808080"/>
          <w:sz w:val="24"/>
          <w:szCs w:val="24"/>
        </w:rPr>
        <w:t xml:space="preserve"> //llamado al procedimiento recuadro</w:t>
      </w:r>
    </w:p>
    <w:p w14:paraId="5DAEDB32" w14:textId="77777777" w:rsidR="009F1589" w:rsidRPr="0013393C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</w:p>
    <w:p w14:paraId="181BE3B6" w14:textId="77777777" w:rsidR="009F1589" w:rsidRPr="0013393C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  <w:r w:rsidRPr="0013393C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  </w:t>
      </w:r>
      <w:proofErr w:type="spellStart"/>
      <w:r w:rsidRPr="0013393C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return</w:t>
      </w:r>
      <w:proofErr w:type="spellEnd"/>
      <w:r w:rsidRPr="0013393C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 </w:t>
      </w:r>
      <w:r w:rsidRPr="0013393C">
        <w:rPr>
          <w:rFonts w:ascii="Consolas" w:eastAsia="Times New Roman" w:hAnsi="Consolas" w:cs="Times New Roman"/>
          <w:b w:val="0"/>
          <w:color w:val="6897BB"/>
          <w:sz w:val="24"/>
          <w:szCs w:val="24"/>
        </w:rPr>
        <w:t>0</w:t>
      </w:r>
      <w:r w:rsidRPr="0013393C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;</w:t>
      </w:r>
      <w:r w:rsidRPr="0013393C">
        <w:rPr>
          <w:rFonts w:ascii="Consolas" w:eastAsia="Times New Roman" w:hAnsi="Consolas" w:cs="Times New Roman"/>
          <w:b w:val="0"/>
          <w:color w:val="808080"/>
          <w:sz w:val="24"/>
          <w:szCs w:val="24"/>
        </w:rPr>
        <w:t xml:space="preserve"> //fin de la aplicación</w:t>
      </w:r>
    </w:p>
    <w:p w14:paraId="00FB68BB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}</w:t>
      </w:r>
    </w:p>
    <w:p w14:paraId="47ED7678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  <w:proofErr w:type="spellStart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void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 </w:t>
      </w:r>
      <w:proofErr w:type="gram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</w:rPr>
        <w:t>recuadro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(</w:t>
      </w:r>
      <w:proofErr w:type="spellStart"/>
      <w:proofErr w:type="gramEnd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int</w:t>
      </w:r>
      <w:proofErr w:type="spellEnd"/>
      <w:r w:rsidRPr="009F1589">
        <w:rPr>
          <w:rFonts w:ascii="Consolas" w:eastAsia="Times New Roman" w:hAnsi="Consolas" w:cs="Times New Roman"/>
          <w:b w:val="0"/>
          <w:color w:val="E06C75"/>
          <w:sz w:val="24"/>
          <w:szCs w:val="24"/>
        </w:rPr>
        <w:t xml:space="preserve"> Col1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,</w:t>
      </w:r>
      <w:r w:rsidRPr="009F1589">
        <w:rPr>
          <w:rFonts w:ascii="Consolas" w:eastAsia="Times New Roman" w:hAnsi="Consolas" w:cs="Times New Roman"/>
          <w:b w:val="0"/>
          <w:color w:val="E06C75"/>
          <w:sz w:val="24"/>
          <w:szCs w:val="24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int</w:t>
      </w:r>
      <w:proofErr w:type="spellEnd"/>
      <w:r w:rsidRPr="009F1589">
        <w:rPr>
          <w:rFonts w:ascii="Consolas" w:eastAsia="Times New Roman" w:hAnsi="Consolas" w:cs="Times New Roman"/>
          <w:b w:val="0"/>
          <w:color w:val="E06C75"/>
          <w:sz w:val="24"/>
          <w:szCs w:val="24"/>
        </w:rPr>
        <w:t xml:space="preserve"> Col2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,</w:t>
      </w:r>
      <w:r w:rsidRPr="009F1589">
        <w:rPr>
          <w:rFonts w:ascii="Consolas" w:eastAsia="Times New Roman" w:hAnsi="Consolas" w:cs="Times New Roman"/>
          <w:b w:val="0"/>
          <w:color w:val="E06C75"/>
          <w:sz w:val="24"/>
          <w:szCs w:val="24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int</w:t>
      </w:r>
      <w:proofErr w:type="spellEnd"/>
      <w:r w:rsidRPr="009F1589">
        <w:rPr>
          <w:rFonts w:ascii="Consolas" w:eastAsia="Times New Roman" w:hAnsi="Consolas" w:cs="Times New Roman"/>
          <w:b w:val="0"/>
          <w:color w:val="E06C75"/>
          <w:sz w:val="24"/>
          <w:szCs w:val="24"/>
        </w:rPr>
        <w:t xml:space="preserve"> Fil1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,</w:t>
      </w:r>
      <w:r w:rsidRPr="009F1589">
        <w:rPr>
          <w:rFonts w:ascii="Consolas" w:eastAsia="Times New Roman" w:hAnsi="Consolas" w:cs="Times New Roman"/>
          <w:b w:val="0"/>
          <w:color w:val="E06C75"/>
          <w:sz w:val="24"/>
          <w:szCs w:val="24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int</w:t>
      </w:r>
      <w:proofErr w:type="spellEnd"/>
      <w:r w:rsidRPr="009F1589">
        <w:rPr>
          <w:rFonts w:ascii="Consolas" w:eastAsia="Times New Roman" w:hAnsi="Consolas" w:cs="Times New Roman"/>
          <w:b w:val="0"/>
          <w:color w:val="E06C75"/>
          <w:sz w:val="24"/>
          <w:szCs w:val="24"/>
        </w:rPr>
        <w:t xml:space="preserve"> Fil2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)</w:t>
      </w:r>
      <w:r w:rsidRPr="009F1589">
        <w:rPr>
          <w:rFonts w:ascii="Consolas" w:eastAsia="Times New Roman" w:hAnsi="Consolas" w:cs="Times New Roman"/>
          <w:b w:val="0"/>
          <w:color w:val="808080"/>
          <w:sz w:val="24"/>
          <w:szCs w:val="24"/>
        </w:rPr>
        <w:t xml:space="preserve"> //implementación del procedimiento  recuadro</w:t>
      </w:r>
    </w:p>
    <w:p w14:paraId="7BE6BDB2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{</w:t>
      </w:r>
    </w:p>
    <w:p w14:paraId="5E0854BE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  <w:proofErr w:type="spellStart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for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(</w:t>
      </w:r>
      <w:proofErr w:type="spellStart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int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</w:rPr>
        <w:t>Cols</w:t>
      </w:r>
      <w:proofErr w:type="spellEnd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=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Col</w:t>
      </w:r>
      <w:proofErr w:type="gramStart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1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;</w:t>
      </w:r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</w:rPr>
        <w:t>Cols</w:t>
      </w:r>
      <w:proofErr w:type="gramEnd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&lt;=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Col2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;</w:t>
      </w:r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</w:rPr>
        <w:t>Cols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++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)</w:t>
      </w:r>
      <w:r w:rsidRPr="009F1589">
        <w:rPr>
          <w:rFonts w:ascii="Consolas" w:eastAsia="Times New Roman" w:hAnsi="Consolas" w:cs="Times New Roman"/>
          <w:b w:val="0"/>
          <w:color w:val="808080"/>
          <w:sz w:val="24"/>
          <w:szCs w:val="24"/>
        </w:rPr>
        <w:t xml:space="preserve"> //recorrido del recuadro</w:t>
      </w:r>
    </w:p>
    <w:p w14:paraId="00A7D944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{</w:t>
      </w:r>
    </w:p>
    <w:p w14:paraId="4246A9D2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>   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for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(</w:t>
      </w:r>
      <w:proofErr w:type="spellStart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int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  <w:lang w:val="en-US"/>
        </w:rPr>
        <w:t>Fils</w:t>
      </w:r>
      <w:proofErr w:type="spellEnd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=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>Fil</w:t>
      </w:r>
      <w:proofErr w:type="gramStart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>1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;</w:t>
      </w:r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  <w:lang w:val="en-US"/>
        </w:rPr>
        <w:t>Fils</w:t>
      </w:r>
      <w:proofErr w:type="gramEnd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&lt;=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>Fil2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;</w:t>
      </w:r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  <w:lang w:val="en-US"/>
        </w:rPr>
        <w:t>Fils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++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)</w:t>
      </w:r>
    </w:p>
    <w:p w14:paraId="2BEDA5E6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>     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{</w:t>
      </w:r>
    </w:p>
    <w:p w14:paraId="570227DE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>   </w:t>
      </w:r>
      <w:proofErr w:type="spell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  <w:lang w:val="en-US"/>
        </w:rPr>
        <w:t>gotoxy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>(</w:t>
      </w:r>
      <w:proofErr w:type="spellStart"/>
      <w:proofErr w:type="gramStart"/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  <w:lang w:val="en-US"/>
        </w:rPr>
        <w:t>Cols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,</w:t>
      </w:r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  <w:lang w:val="en-US"/>
        </w:rPr>
        <w:t>Fils</w:t>
      </w:r>
      <w:proofErr w:type="spellEnd"/>
      <w:proofErr w:type="gram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>)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;</w:t>
      </w:r>
    </w:p>
    <w:p w14:paraId="08C05C26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>   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if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((</w:t>
      </w:r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  <w:lang w:val="en-US"/>
        </w:rPr>
        <w:t>Cols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==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Col1 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||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  <w:lang w:val="en-US"/>
        </w:rPr>
        <w:t>Cols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==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Col2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)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&amp;&amp;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(</w:t>
      </w:r>
      <w:proofErr w:type="spellStart"/>
      <w:proofErr w:type="gramStart"/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  <w:lang w:val="en-US"/>
        </w:rPr>
        <w:t>Fils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!</w:t>
      </w:r>
      <w:proofErr w:type="gramEnd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=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Fil1 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&amp;&amp;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  <w:lang w:val="en-US"/>
        </w:rPr>
        <w:t>Fils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!=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Fil2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))</w:t>
      </w:r>
    </w:p>
    <w:p w14:paraId="569BD1E1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      </w:t>
      </w:r>
    </w:p>
    <w:p w14:paraId="32CF87CB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  </w:t>
      </w:r>
      <w:proofErr w:type="spell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  <w:lang w:val="en-US"/>
        </w:rPr>
        <w:t>printf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>(</w:t>
      </w:r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  <w:lang w:val="en-US"/>
        </w:rPr>
        <w:t>"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%c</w:t>
      </w:r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  <w:lang w:val="en-US"/>
        </w:rPr>
        <w:t>"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,</w:t>
      </w:r>
      <w:r w:rsidRPr="009F1589">
        <w:rPr>
          <w:rFonts w:ascii="Consolas" w:eastAsia="Times New Roman" w:hAnsi="Consolas" w:cs="Times New Roman"/>
          <w:b w:val="0"/>
          <w:color w:val="6897BB"/>
          <w:sz w:val="24"/>
          <w:szCs w:val="24"/>
          <w:lang w:val="en-US"/>
        </w:rPr>
        <w:t>186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>)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;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</w:p>
    <w:p w14:paraId="5E995587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  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else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if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((</w:t>
      </w:r>
      <w:proofErr w:type="spellStart"/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  <w:lang w:val="en-US"/>
        </w:rPr>
        <w:t>Fils</w:t>
      </w:r>
      <w:proofErr w:type="spellEnd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==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Fil1 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||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  <w:lang w:val="en-US"/>
        </w:rPr>
        <w:t>Fils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==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Fil2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)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&amp;&amp;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(</w:t>
      </w:r>
      <w:proofErr w:type="gramStart"/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  <w:lang w:val="en-US"/>
        </w:rPr>
        <w:t>Cols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!</w:t>
      </w:r>
      <w:proofErr w:type="gramEnd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=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Col1 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&amp;&amp;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  <w:lang w:val="en-US"/>
        </w:rPr>
        <w:t>Cols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!=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Col2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))</w:t>
      </w:r>
    </w:p>
    <w:p w14:paraId="3B7313A1" w14:textId="77777777" w:rsidR="009F1589" w:rsidRPr="0013393C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13393C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  </w:t>
      </w:r>
      <w:proofErr w:type="spellStart"/>
      <w:r w:rsidRPr="0013393C">
        <w:rPr>
          <w:rFonts w:ascii="Consolas" w:eastAsia="Times New Roman" w:hAnsi="Consolas" w:cs="Times New Roman"/>
          <w:b w:val="0"/>
          <w:color w:val="FFC66D"/>
          <w:sz w:val="24"/>
          <w:szCs w:val="24"/>
          <w:lang w:val="en-US"/>
        </w:rPr>
        <w:t>printf</w:t>
      </w:r>
      <w:proofErr w:type="spellEnd"/>
      <w:r w:rsidRPr="0013393C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>(</w:t>
      </w:r>
      <w:r w:rsidRPr="0013393C">
        <w:rPr>
          <w:rFonts w:ascii="Consolas" w:eastAsia="Times New Roman" w:hAnsi="Consolas" w:cs="Times New Roman"/>
          <w:b w:val="0"/>
          <w:color w:val="6A8759"/>
          <w:sz w:val="24"/>
          <w:szCs w:val="24"/>
          <w:lang w:val="en-US"/>
        </w:rPr>
        <w:t>"</w:t>
      </w:r>
      <w:r w:rsidRPr="0013393C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%c</w:t>
      </w:r>
      <w:r w:rsidRPr="0013393C">
        <w:rPr>
          <w:rFonts w:ascii="Consolas" w:eastAsia="Times New Roman" w:hAnsi="Consolas" w:cs="Times New Roman"/>
          <w:b w:val="0"/>
          <w:color w:val="6A8759"/>
          <w:sz w:val="24"/>
          <w:szCs w:val="24"/>
          <w:lang w:val="en-US"/>
        </w:rPr>
        <w:t>"</w:t>
      </w:r>
      <w:r w:rsidRPr="0013393C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,</w:t>
      </w:r>
      <w:r w:rsidRPr="0013393C">
        <w:rPr>
          <w:rFonts w:ascii="Consolas" w:eastAsia="Times New Roman" w:hAnsi="Consolas" w:cs="Times New Roman"/>
          <w:b w:val="0"/>
          <w:color w:val="6897BB"/>
          <w:sz w:val="24"/>
          <w:szCs w:val="24"/>
          <w:lang w:val="en-US"/>
        </w:rPr>
        <w:t>205</w:t>
      </w:r>
      <w:r w:rsidRPr="0013393C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>)</w:t>
      </w:r>
      <w:r w:rsidRPr="0013393C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;</w:t>
      </w:r>
    </w:p>
    <w:p w14:paraId="48C4DD6E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}</w:t>
      </w:r>
    </w:p>
    <w:p w14:paraId="436FABEA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 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}</w:t>
      </w:r>
    </w:p>
    <w:p w14:paraId="2E22F984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    </w:t>
      </w:r>
      <w:proofErr w:type="spellStart"/>
      <w:proofErr w:type="gram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</w:rPr>
        <w:t>gotoxy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(</w:t>
      </w:r>
      <w:proofErr w:type="gramEnd"/>
      <w:r w:rsidRPr="009F1589">
        <w:rPr>
          <w:rFonts w:ascii="Consolas" w:eastAsia="Times New Roman" w:hAnsi="Consolas" w:cs="Times New Roman"/>
          <w:b w:val="0"/>
          <w:color w:val="6897BB"/>
          <w:sz w:val="24"/>
          <w:szCs w:val="24"/>
        </w:rPr>
        <w:t>5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,</w:t>
      </w:r>
      <w:r w:rsidRPr="009F1589">
        <w:rPr>
          <w:rFonts w:ascii="Consolas" w:eastAsia="Times New Roman" w:hAnsi="Consolas" w:cs="Times New Roman"/>
          <w:b w:val="0"/>
          <w:color w:val="6897BB"/>
          <w:sz w:val="24"/>
          <w:szCs w:val="24"/>
        </w:rPr>
        <w:t>8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)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;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</w:rPr>
        <w:t>printf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(</w:t>
      </w:r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</w:rPr>
        <w:t xml:space="preserve">"Universidad Estatal de </w:t>
      </w:r>
      <w:proofErr w:type="spellStart"/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</w:rPr>
        <w:t>Bolivar</w:t>
      </w:r>
      <w:proofErr w:type="spellEnd"/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</w:rPr>
        <w:t>"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)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;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 </w:t>
      </w:r>
    </w:p>
    <w:p w14:paraId="0ECAF7B3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    </w:t>
      </w:r>
      <w:proofErr w:type="spellStart"/>
      <w:proofErr w:type="gram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</w:rPr>
        <w:t>gotoxy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(</w:t>
      </w:r>
      <w:proofErr w:type="gramEnd"/>
      <w:r w:rsidRPr="009F1589">
        <w:rPr>
          <w:rFonts w:ascii="Consolas" w:eastAsia="Times New Roman" w:hAnsi="Consolas" w:cs="Times New Roman"/>
          <w:b w:val="0"/>
          <w:color w:val="6897BB"/>
          <w:sz w:val="24"/>
          <w:szCs w:val="24"/>
        </w:rPr>
        <w:t>5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,</w:t>
      </w:r>
      <w:r w:rsidRPr="009F1589">
        <w:rPr>
          <w:rFonts w:ascii="Consolas" w:eastAsia="Times New Roman" w:hAnsi="Consolas" w:cs="Times New Roman"/>
          <w:b w:val="0"/>
          <w:color w:val="6897BB"/>
          <w:sz w:val="24"/>
          <w:szCs w:val="24"/>
        </w:rPr>
        <w:t>10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)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;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</w:rPr>
        <w:t>printf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(</w:t>
      </w:r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</w:rPr>
        <w:t>"Carrera: Software"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)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;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 </w:t>
      </w:r>
    </w:p>
    <w:p w14:paraId="1B8D5117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    </w:t>
      </w:r>
      <w:proofErr w:type="spellStart"/>
      <w:proofErr w:type="gram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</w:rPr>
        <w:t>gotoxy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(</w:t>
      </w:r>
      <w:proofErr w:type="gramEnd"/>
      <w:r w:rsidRPr="009F1589">
        <w:rPr>
          <w:rFonts w:ascii="Consolas" w:eastAsia="Times New Roman" w:hAnsi="Consolas" w:cs="Times New Roman"/>
          <w:b w:val="0"/>
          <w:color w:val="6897BB"/>
          <w:sz w:val="24"/>
          <w:szCs w:val="24"/>
        </w:rPr>
        <w:t>5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,</w:t>
      </w:r>
      <w:r w:rsidRPr="009F1589">
        <w:rPr>
          <w:rFonts w:ascii="Consolas" w:eastAsia="Times New Roman" w:hAnsi="Consolas" w:cs="Times New Roman"/>
          <w:b w:val="0"/>
          <w:color w:val="6897BB"/>
          <w:sz w:val="24"/>
          <w:szCs w:val="24"/>
        </w:rPr>
        <w:t>12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)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;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</w:rPr>
        <w:t>printf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(</w:t>
      </w:r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</w:rPr>
        <w:t xml:space="preserve">"Profesora: </w:t>
      </w:r>
      <w:proofErr w:type="spellStart"/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</w:rPr>
        <w:t>Monica</w:t>
      </w:r>
      <w:proofErr w:type="spellEnd"/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</w:rPr>
        <w:t xml:space="preserve"> Bonilla"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)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;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 </w:t>
      </w:r>
    </w:p>
    <w:p w14:paraId="176CA8A3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    </w:t>
      </w:r>
      <w:proofErr w:type="spellStart"/>
      <w:proofErr w:type="gram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</w:rPr>
        <w:t>gotoxy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(</w:t>
      </w:r>
      <w:proofErr w:type="gramEnd"/>
      <w:r w:rsidRPr="009F1589">
        <w:rPr>
          <w:rFonts w:ascii="Consolas" w:eastAsia="Times New Roman" w:hAnsi="Consolas" w:cs="Times New Roman"/>
          <w:b w:val="0"/>
          <w:color w:val="6897BB"/>
          <w:sz w:val="24"/>
          <w:szCs w:val="24"/>
        </w:rPr>
        <w:t>5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,</w:t>
      </w:r>
      <w:r w:rsidRPr="009F1589">
        <w:rPr>
          <w:rFonts w:ascii="Consolas" w:eastAsia="Times New Roman" w:hAnsi="Consolas" w:cs="Times New Roman"/>
          <w:b w:val="0"/>
          <w:color w:val="6897BB"/>
          <w:sz w:val="24"/>
          <w:szCs w:val="24"/>
        </w:rPr>
        <w:t>14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)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;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</w:rPr>
        <w:t>printf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(</w:t>
      </w:r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</w:rPr>
        <w:t xml:space="preserve">"Asignatura: Algoritmos y </w:t>
      </w:r>
      <w:proofErr w:type="spellStart"/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</w:rPr>
        <w:t>Logica</w:t>
      </w:r>
      <w:proofErr w:type="spellEnd"/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</w:rPr>
        <w:t xml:space="preserve"> de </w:t>
      </w:r>
      <w:proofErr w:type="spellStart"/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</w:rPr>
        <w:t>Programacion</w:t>
      </w:r>
      <w:proofErr w:type="spellEnd"/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</w:rPr>
        <w:t>"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)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;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 </w:t>
      </w:r>
    </w:p>
    <w:p w14:paraId="3E8E416B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    </w:t>
      </w:r>
      <w:proofErr w:type="spellStart"/>
      <w:proofErr w:type="gram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</w:rPr>
        <w:t>gotoxy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(</w:t>
      </w:r>
      <w:proofErr w:type="gramEnd"/>
      <w:r w:rsidRPr="009F1589">
        <w:rPr>
          <w:rFonts w:ascii="Consolas" w:eastAsia="Times New Roman" w:hAnsi="Consolas" w:cs="Times New Roman"/>
          <w:b w:val="0"/>
          <w:color w:val="6897BB"/>
          <w:sz w:val="24"/>
          <w:szCs w:val="24"/>
        </w:rPr>
        <w:t>5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,</w:t>
      </w:r>
      <w:r w:rsidRPr="009F1589">
        <w:rPr>
          <w:rFonts w:ascii="Consolas" w:eastAsia="Times New Roman" w:hAnsi="Consolas" w:cs="Times New Roman"/>
          <w:b w:val="0"/>
          <w:color w:val="6897BB"/>
          <w:sz w:val="24"/>
          <w:szCs w:val="24"/>
        </w:rPr>
        <w:t>16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)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;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</w:rPr>
        <w:t>printf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(</w:t>
      </w:r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</w:rPr>
        <w:t>"Alumno: Ariel Alejandro Calderon"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)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;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 </w:t>
      </w:r>
    </w:p>
    <w:p w14:paraId="7270754B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</w:p>
    <w:p w14:paraId="5F50ACC4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      </w:t>
      </w:r>
    </w:p>
    <w:p w14:paraId="3500B20C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lastRenderedPageBreak/>
        <w:t xml:space="preserve">  </w:t>
      </w:r>
      <w:proofErr w:type="spell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</w:rPr>
        <w:t>gotoxy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(Col</w:t>
      </w:r>
      <w:proofErr w:type="gramStart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1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,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Fil</w:t>
      </w:r>
      <w:proofErr w:type="gram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1)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;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 </w:t>
      </w:r>
    </w:p>
    <w:p w14:paraId="76BB3DD7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  </w:t>
      </w:r>
      <w:proofErr w:type="spell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</w:rPr>
        <w:t>printf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(</w:t>
      </w:r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</w:rPr>
        <w:t>"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%c</w:t>
      </w:r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</w:rPr>
        <w:t>"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,</w:t>
      </w:r>
      <w:r w:rsidRPr="009F1589">
        <w:rPr>
          <w:rFonts w:ascii="Consolas" w:eastAsia="Times New Roman" w:hAnsi="Consolas" w:cs="Times New Roman"/>
          <w:b w:val="0"/>
          <w:color w:val="6897BB"/>
          <w:sz w:val="24"/>
          <w:szCs w:val="24"/>
        </w:rPr>
        <w:t>201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)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;</w:t>
      </w:r>
    </w:p>
    <w:p w14:paraId="084045E3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  </w:t>
      </w:r>
      <w:proofErr w:type="spell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</w:rPr>
        <w:t>gotoxy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(Col</w:t>
      </w:r>
      <w:proofErr w:type="gramStart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1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,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Fil</w:t>
      </w:r>
      <w:proofErr w:type="gram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2)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;</w:t>
      </w:r>
    </w:p>
    <w:p w14:paraId="24C5D4C8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  </w:t>
      </w:r>
      <w:proofErr w:type="spell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</w:rPr>
        <w:t>printf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(</w:t>
      </w:r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</w:rPr>
        <w:t>"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%c</w:t>
      </w:r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</w:rPr>
        <w:t>"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,</w:t>
      </w:r>
      <w:r w:rsidRPr="009F1589">
        <w:rPr>
          <w:rFonts w:ascii="Consolas" w:eastAsia="Times New Roman" w:hAnsi="Consolas" w:cs="Times New Roman"/>
          <w:b w:val="0"/>
          <w:color w:val="6897BB"/>
          <w:sz w:val="24"/>
          <w:szCs w:val="24"/>
        </w:rPr>
        <w:t>200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)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;</w:t>
      </w:r>
    </w:p>
    <w:p w14:paraId="5480C2CA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  </w:t>
      </w:r>
      <w:proofErr w:type="spell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</w:rPr>
        <w:t>gotoxy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(Col</w:t>
      </w:r>
      <w:proofErr w:type="gramStart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2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,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Fil</w:t>
      </w:r>
      <w:proofErr w:type="gram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1)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;</w:t>
      </w:r>
    </w:p>
    <w:p w14:paraId="6ABD99D2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  </w:t>
      </w:r>
      <w:proofErr w:type="spell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</w:rPr>
        <w:t>printf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(</w:t>
      </w:r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</w:rPr>
        <w:t>"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%c</w:t>
      </w:r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</w:rPr>
        <w:t>"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,</w:t>
      </w:r>
      <w:r w:rsidRPr="009F1589">
        <w:rPr>
          <w:rFonts w:ascii="Consolas" w:eastAsia="Times New Roman" w:hAnsi="Consolas" w:cs="Times New Roman"/>
          <w:b w:val="0"/>
          <w:color w:val="6897BB"/>
          <w:sz w:val="24"/>
          <w:szCs w:val="24"/>
        </w:rPr>
        <w:t>187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)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;</w:t>
      </w:r>
    </w:p>
    <w:p w14:paraId="06C2F059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  </w:t>
      </w:r>
      <w:proofErr w:type="spell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</w:rPr>
        <w:t>gotoxy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(Col</w:t>
      </w:r>
      <w:proofErr w:type="gramStart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2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,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Fil</w:t>
      </w:r>
      <w:proofErr w:type="gram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2)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;</w:t>
      </w:r>
    </w:p>
    <w:p w14:paraId="7F8B3EC0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  </w:t>
      </w:r>
      <w:proofErr w:type="spell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</w:rPr>
        <w:t>printf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(</w:t>
      </w:r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</w:rPr>
        <w:t>"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%c</w:t>
      </w:r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</w:rPr>
        <w:t>"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,</w:t>
      </w:r>
      <w:r w:rsidRPr="009F1589">
        <w:rPr>
          <w:rFonts w:ascii="Consolas" w:eastAsia="Times New Roman" w:hAnsi="Consolas" w:cs="Times New Roman"/>
          <w:b w:val="0"/>
          <w:color w:val="6897BB"/>
          <w:sz w:val="24"/>
          <w:szCs w:val="24"/>
        </w:rPr>
        <w:t>188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)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;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   </w:t>
      </w:r>
    </w:p>
    <w:p w14:paraId="1BF34357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  </w:t>
      </w:r>
    </w:p>
    <w:p w14:paraId="5E6B102F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}</w:t>
      </w:r>
    </w:p>
    <w:p w14:paraId="5087E992" w14:textId="77777777" w:rsidR="009F1589" w:rsidRDefault="009F1589" w:rsidP="002B4241"/>
    <w:p w14:paraId="2ECE59BD" w14:textId="77777777" w:rsidR="009F1589" w:rsidRDefault="009F1589" w:rsidP="002B4241"/>
    <w:p w14:paraId="1272F2E7" w14:textId="77777777" w:rsidR="009F1589" w:rsidRDefault="009F1589" w:rsidP="002B4241"/>
    <w:p w14:paraId="7C89BE6E" w14:textId="40EA10DE" w:rsidR="009F1589" w:rsidRDefault="009F1589" w:rsidP="002B4241">
      <w:r>
        <w:t>EJECUCIÓN</w:t>
      </w:r>
    </w:p>
    <w:p w14:paraId="68702109" w14:textId="30B03235" w:rsidR="009F1589" w:rsidRDefault="009F1589" w:rsidP="002B4241"/>
    <w:p w14:paraId="7282F038" w14:textId="45C1CB05" w:rsidR="009F1589" w:rsidRDefault="009F1589" w:rsidP="002B4241">
      <w:r w:rsidRPr="009F1589">
        <w:rPr>
          <w:noProof/>
          <w:lang w:val="en-US"/>
        </w:rPr>
        <w:drawing>
          <wp:inline distT="0" distB="0" distL="0" distR="0" wp14:anchorId="369663BF" wp14:editId="2CBACA78">
            <wp:extent cx="6371590" cy="39649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5368" w14:textId="77777777" w:rsidR="009F1589" w:rsidRPr="0088549B" w:rsidRDefault="009F1589" w:rsidP="002B4241"/>
    <w:p w14:paraId="25D35104" w14:textId="77777777" w:rsidR="0055066B" w:rsidRPr="0055066B" w:rsidRDefault="0055066B" w:rsidP="0055066B">
      <w:pPr>
        <w:rPr>
          <w:rFonts w:cstheme="minorHAnsi"/>
        </w:rPr>
      </w:pPr>
    </w:p>
    <w:p w14:paraId="36D7CA44" w14:textId="77777777" w:rsidR="0055066B" w:rsidRPr="0055066B" w:rsidRDefault="0055066B" w:rsidP="0055066B">
      <w:pPr>
        <w:jc w:val="center"/>
        <w:rPr>
          <w:rFonts w:cstheme="minorHAnsi"/>
          <w:u w:val="single"/>
        </w:rPr>
      </w:pPr>
    </w:p>
    <w:p w14:paraId="3AD405F1" w14:textId="006F9DDC" w:rsidR="0055066B" w:rsidRPr="0055066B" w:rsidRDefault="0055066B" w:rsidP="0055066B">
      <w:pPr>
        <w:rPr>
          <w:rFonts w:cstheme="minorHAnsi"/>
        </w:rPr>
      </w:pPr>
    </w:p>
    <w:p w14:paraId="637EB5F3" w14:textId="287FD8CA" w:rsidR="009F1589" w:rsidRDefault="009F1589" w:rsidP="009F1589">
      <w:pPr>
        <w:rPr>
          <w:rFonts w:cs="Times New Roman"/>
          <w:color w:val="auto"/>
        </w:rPr>
      </w:pPr>
      <w:r w:rsidRPr="002B4241">
        <w:rPr>
          <w:rFonts w:cs="Times New Roman"/>
          <w:b w:val="0"/>
          <w:noProof/>
          <w:color w:val="auto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1FB3012" wp14:editId="670AE55A">
                <wp:simplePos x="0" y="0"/>
                <wp:positionH relativeFrom="margin">
                  <wp:align>left</wp:align>
                </wp:positionH>
                <wp:positionV relativeFrom="paragraph">
                  <wp:posOffset>305435</wp:posOffset>
                </wp:positionV>
                <wp:extent cx="6352540" cy="1066800"/>
                <wp:effectExtent l="0" t="0" r="10160" b="19050"/>
                <wp:wrapSquare wrapText="bothSides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2540" cy="1066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5B4B72" w14:textId="77777777" w:rsidR="009F1589" w:rsidRDefault="009F1589" w:rsidP="009F1589">
                            <w:pPr>
                              <w:jc w:val="center"/>
                              <w:rPr>
                                <w:rFonts w:cs="Times New Roman"/>
                                <w:color w:val="auto"/>
                              </w:rPr>
                            </w:pPr>
                          </w:p>
                          <w:p w14:paraId="77D58F1A" w14:textId="0EFA6CA2" w:rsidR="009F1589" w:rsidRPr="009F1589" w:rsidRDefault="009F1589" w:rsidP="009F1589">
                            <w:pPr>
                              <w:jc w:val="center"/>
                              <w:rPr>
                                <w:rFonts w:cs="Times New Roman"/>
                                <w:color w:val="auto"/>
                              </w:rPr>
                            </w:pPr>
                            <w:r w:rsidRPr="009F1589">
                              <w:rPr>
                                <w:rFonts w:cs="Times New Roman"/>
                                <w:color w:val="auto"/>
                              </w:rPr>
                              <w:t>Utilizar procedimientos: para imprimir las tablas de multiplicar de n números que el usuario seleccione, la multiplicación por cada tabla debe ser hasta el 10</w:t>
                            </w:r>
                            <w:r>
                              <w:rPr>
                                <w:rFonts w:cs="Times New Roman"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B3012" id="_x0000_s1029" type="#_x0000_t202" style="position:absolute;margin-left:0;margin-top:24.05pt;width:500.2pt;height:84pt;z-index:251672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" fillcolor="#f2f2f2 [3052]" strokecolor="#aeaaaa [2414]">
                <v:textbox>
                  <w:txbxContent>
                    <w:p w14:paraId="5E5B4B72" w14:textId="77777777" w:rsidR="009F1589" w:rsidRDefault="009F1589" w:rsidP="009F1589">
                      <w:pPr>
                        <w:jc w:val="center"/>
                        <w:rPr>
                          <w:rFonts w:cs="Times New Roman"/>
                          <w:color w:val="auto"/>
                        </w:rPr>
                      </w:pPr>
                    </w:p>
                    <w:p w14:paraId="77D58F1A" w14:textId="0EFA6CA2" w:rsidR="009F1589" w:rsidRPr="009F1589" w:rsidRDefault="009F1589" w:rsidP="009F1589">
                      <w:pPr>
                        <w:jc w:val="center"/>
                        <w:rPr>
                          <w:rFonts w:cs="Times New Roman"/>
                          <w:color w:val="auto"/>
                        </w:rPr>
                      </w:pPr>
                      <w:r w:rsidRPr="009F1589">
                        <w:rPr>
                          <w:rFonts w:cs="Times New Roman"/>
                          <w:color w:val="auto"/>
                        </w:rPr>
                        <w:t>Utilizar procedimientos: para imprimir las tablas de multiplicar de n números que el usuario seleccione, la multiplicación por cada tabla debe ser hasta el 10</w:t>
                      </w:r>
                      <w:r>
                        <w:rPr>
                          <w:rFonts w:cs="Times New Roman"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cs="Times New Roman"/>
          <w:color w:val="auto"/>
        </w:rPr>
        <w:t>PROBLEMA 2</w:t>
      </w:r>
    </w:p>
    <w:p w14:paraId="0F170725" w14:textId="77777777" w:rsidR="009F1589" w:rsidRDefault="009F1589" w:rsidP="009F1589">
      <w:pPr>
        <w:rPr>
          <w:rFonts w:cs="Times New Roman"/>
          <w:b w:val="0"/>
          <w:bCs/>
          <w:color w:val="auto"/>
          <w:sz w:val="24"/>
        </w:rPr>
      </w:pPr>
    </w:p>
    <w:p w14:paraId="0179BE15" w14:textId="34C2E7B7" w:rsidR="009F1589" w:rsidRDefault="009F1589" w:rsidP="009F1589">
      <w:r>
        <w:t>DIAGRAMA DE FLUJO</w:t>
      </w:r>
    </w:p>
    <w:p w14:paraId="179AF5D5" w14:textId="77777777" w:rsidR="0013393C" w:rsidRDefault="0013393C" w:rsidP="0013393C">
      <w:pPr>
        <w:jc w:val="center"/>
      </w:pPr>
      <w:r w:rsidRPr="0013393C">
        <w:rPr>
          <w:noProof/>
          <w:lang w:val="en-US"/>
        </w:rPr>
        <w:drawing>
          <wp:inline distT="0" distB="0" distL="0" distR="0" wp14:anchorId="64E7D2E5" wp14:editId="211F8F2A">
            <wp:extent cx="6037580" cy="7203882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196" t="2345" r="6447" b="2541"/>
                    <a:stretch/>
                  </pic:blipFill>
                  <pic:spPr bwMode="auto">
                    <a:xfrm>
                      <a:off x="0" y="0"/>
                      <a:ext cx="6045254" cy="721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5509D" w14:textId="4B33A703" w:rsidR="009F1589" w:rsidRPr="00EE58F3" w:rsidRDefault="009F1589" w:rsidP="0013393C">
      <w:pPr>
        <w:rPr>
          <w:lang w:val="en-US"/>
        </w:rPr>
      </w:pPr>
      <w:r w:rsidRPr="0013393C">
        <w:rPr>
          <w:lang w:val="en-US"/>
        </w:rPr>
        <w:lastRenderedPageBreak/>
        <w:t>CODIFICACIÓN</w:t>
      </w:r>
    </w:p>
    <w:p w14:paraId="7A529476" w14:textId="77777777" w:rsidR="009F1589" w:rsidRPr="0013393C" w:rsidRDefault="009F1589" w:rsidP="009F1589">
      <w:pPr>
        <w:rPr>
          <w:rFonts w:ascii="JetBrains Mono" w:hAnsi="JetBrains Mono" w:cs="JetBrains Mono"/>
          <w:lang w:val="en-US"/>
        </w:rPr>
      </w:pPr>
    </w:p>
    <w:p w14:paraId="7D29264A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#include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  <w:lang w:val="en-US"/>
        </w:rPr>
        <w:t>&lt;</w:t>
      </w:r>
      <w:proofErr w:type="spellStart"/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  <w:lang w:val="en-US"/>
        </w:rPr>
        <w:t>stdio.h</w:t>
      </w:r>
      <w:proofErr w:type="spellEnd"/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  <w:lang w:val="en-US"/>
        </w:rPr>
        <w:t>&gt;</w:t>
      </w:r>
    </w:p>
    <w:p w14:paraId="2EAEE11E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</w:p>
    <w:p w14:paraId="05FEF5AC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void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proofErr w:type="spellStart"/>
      <w:proofErr w:type="gram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  <w:lang w:val="en-US"/>
        </w:rPr>
        <w:t>imprimirTabla</w:t>
      </w:r>
      <w:proofErr w:type="spellEnd"/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(</w:t>
      </w:r>
      <w:proofErr w:type="spellStart"/>
      <w:proofErr w:type="gramEnd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int</w:t>
      </w:r>
      <w:proofErr w:type="spellEnd"/>
      <w:r w:rsidRPr="009F1589">
        <w:rPr>
          <w:rFonts w:ascii="Consolas" w:eastAsia="Times New Roman" w:hAnsi="Consolas" w:cs="Times New Roman"/>
          <w:b w:val="0"/>
          <w:color w:val="E06C75"/>
          <w:sz w:val="24"/>
          <w:szCs w:val="24"/>
          <w:lang w:val="en-US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E06C75"/>
          <w:sz w:val="24"/>
          <w:szCs w:val="24"/>
          <w:lang w:val="en-US"/>
        </w:rPr>
        <w:t>num</w:t>
      </w:r>
      <w:proofErr w:type="spellEnd"/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);</w:t>
      </w:r>
    </w:p>
    <w:p w14:paraId="21237CB0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void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proofErr w:type="spellStart"/>
      <w:proofErr w:type="gram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  <w:lang w:val="en-US"/>
        </w:rPr>
        <w:t>imprimirTablas</w:t>
      </w:r>
      <w:proofErr w:type="spellEnd"/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(</w:t>
      </w:r>
      <w:proofErr w:type="spellStart"/>
      <w:proofErr w:type="gramEnd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int</w:t>
      </w:r>
      <w:proofErr w:type="spellEnd"/>
      <w:r w:rsidRPr="009F1589">
        <w:rPr>
          <w:rFonts w:ascii="Consolas" w:eastAsia="Times New Roman" w:hAnsi="Consolas" w:cs="Times New Roman"/>
          <w:b w:val="0"/>
          <w:color w:val="E06C75"/>
          <w:sz w:val="24"/>
          <w:szCs w:val="24"/>
          <w:lang w:val="en-US"/>
        </w:rPr>
        <w:t xml:space="preserve"> n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,</w:t>
      </w:r>
      <w:r w:rsidRPr="009F1589">
        <w:rPr>
          <w:rFonts w:ascii="Consolas" w:eastAsia="Times New Roman" w:hAnsi="Consolas" w:cs="Times New Roman"/>
          <w:b w:val="0"/>
          <w:color w:val="E06C75"/>
          <w:sz w:val="24"/>
          <w:szCs w:val="24"/>
          <w:lang w:val="en-US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int</w:t>
      </w:r>
      <w:proofErr w:type="spellEnd"/>
      <w:r w:rsidRPr="009F1589">
        <w:rPr>
          <w:rFonts w:ascii="Consolas" w:eastAsia="Times New Roman" w:hAnsi="Consolas" w:cs="Times New Roman"/>
          <w:b w:val="0"/>
          <w:color w:val="E06C75"/>
          <w:sz w:val="24"/>
          <w:szCs w:val="24"/>
          <w:lang w:val="en-US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E06C75"/>
          <w:sz w:val="24"/>
          <w:szCs w:val="24"/>
          <w:lang w:val="en-US"/>
        </w:rPr>
        <w:t>numeros</w:t>
      </w:r>
      <w:proofErr w:type="spellEnd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[]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);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</w:p>
    <w:p w14:paraId="69731E10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</w:p>
    <w:p w14:paraId="00553983" w14:textId="77777777" w:rsidR="009F1589" w:rsidRPr="0013393C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proofErr w:type="spellStart"/>
      <w:r w:rsidRPr="0013393C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int</w:t>
      </w:r>
      <w:proofErr w:type="spellEnd"/>
      <w:r w:rsidRPr="0013393C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proofErr w:type="gramStart"/>
      <w:r w:rsidRPr="0013393C">
        <w:rPr>
          <w:rFonts w:ascii="Consolas" w:eastAsia="Times New Roman" w:hAnsi="Consolas" w:cs="Times New Roman"/>
          <w:b w:val="0"/>
          <w:color w:val="FFC66D"/>
          <w:sz w:val="24"/>
          <w:szCs w:val="24"/>
          <w:lang w:val="en-US"/>
        </w:rPr>
        <w:t>main</w:t>
      </w:r>
      <w:r w:rsidRPr="0013393C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(</w:t>
      </w:r>
      <w:proofErr w:type="gramEnd"/>
      <w:r w:rsidRPr="0013393C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)</w:t>
      </w:r>
      <w:r w:rsidRPr="0013393C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13393C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{</w:t>
      </w:r>
    </w:p>
    <w:p w14:paraId="608C0711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  <w:r w:rsidRPr="0013393C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    </w:t>
      </w:r>
      <w:proofErr w:type="spellStart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int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</w:rPr>
        <w:t>n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;</w:t>
      </w:r>
    </w:p>
    <w:p w14:paraId="76F80505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</w:p>
    <w:p w14:paraId="23E583FC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    </w:t>
      </w:r>
      <w:proofErr w:type="spellStart"/>
      <w:proofErr w:type="gram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</w:rPr>
        <w:t>printf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(</w:t>
      </w:r>
      <w:proofErr w:type="gramEnd"/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</w:rPr>
        <w:t xml:space="preserve">"Introduce la cantidad de </w:t>
      </w:r>
      <w:proofErr w:type="spellStart"/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</w:rPr>
        <w:t>nUmeros</w:t>
      </w:r>
      <w:proofErr w:type="spellEnd"/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</w:rPr>
        <w:t xml:space="preserve"> para los que deseas imprimir las tablas de multiplicar: "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)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;</w:t>
      </w:r>
    </w:p>
    <w:p w14:paraId="37051511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    </w:t>
      </w:r>
      <w:proofErr w:type="spellStart"/>
      <w:proofErr w:type="gram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  <w:lang w:val="en-US"/>
        </w:rPr>
        <w:t>scanf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>(</w:t>
      </w:r>
      <w:proofErr w:type="gramEnd"/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  <w:lang w:val="en-US"/>
        </w:rPr>
        <w:t>"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%d</w:t>
      </w:r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  <w:lang w:val="en-US"/>
        </w:rPr>
        <w:t>"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,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&amp;</w:t>
      </w:r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  <w:lang w:val="en-US"/>
        </w:rPr>
        <w:t>n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>)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;</w:t>
      </w:r>
    </w:p>
    <w:p w14:paraId="590601B2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</w:p>
    <w:p w14:paraId="567BDF4E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    </w:t>
      </w:r>
      <w:proofErr w:type="spellStart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int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  <w:lang w:val="en-US"/>
        </w:rPr>
        <w:t>numeros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>[</w:t>
      </w:r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  <w:lang w:val="en-US"/>
        </w:rPr>
        <w:t>n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>]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;</w:t>
      </w:r>
    </w:p>
    <w:p w14:paraId="6932A4C6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    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for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(</w:t>
      </w:r>
      <w:proofErr w:type="spellStart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int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  <w:lang w:val="en-US"/>
        </w:rPr>
        <w:t>i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=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6897BB"/>
          <w:sz w:val="24"/>
          <w:szCs w:val="24"/>
          <w:lang w:val="en-US"/>
        </w:rPr>
        <w:t>0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;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  <w:lang w:val="en-US"/>
        </w:rPr>
        <w:t>i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&lt;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  <w:lang w:val="en-US"/>
        </w:rPr>
        <w:t>n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;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  <w:lang w:val="en-US"/>
        </w:rPr>
        <w:t>i</w:t>
      </w:r>
      <w:proofErr w:type="spellEnd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++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)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{</w:t>
      </w:r>
    </w:p>
    <w:p w14:paraId="56E84048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</w:rPr>
        <w:t>printf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(</w:t>
      </w:r>
      <w:proofErr w:type="gramEnd"/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</w:rPr>
        <w:t xml:space="preserve">"Introduce el </w:t>
      </w:r>
      <w:proofErr w:type="spellStart"/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</w:rPr>
        <w:t>nUAmero</w:t>
      </w:r>
      <w:proofErr w:type="spellEnd"/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%d</w:t>
      </w:r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</w:rPr>
        <w:t>: "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,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</w:rPr>
        <w:t>i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+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6897BB"/>
          <w:sz w:val="24"/>
          <w:szCs w:val="24"/>
        </w:rPr>
        <w:t>1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)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;</w:t>
      </w:r>
    </w:p>
    <w:p w14:paraId="26F6E9C4" w14:textId="77777777" w:rsidR="009F1589" w:rsidRPr="0013393C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        </w:t>
      </w:r>
      <w:proofErr w:type="spellStart"/>
      <w:proofErr w:type="gramStart"/>
      <w:r w:rsidRPr="0013393C">
        <w:rPr>
          <w:rFonts w:ascii="Consolas" w:eastAsia="Times New Roman" w:hAnsi="Consolas" w:cs="Times New Roman"/>
          <w:b w:val="0"/>
          <w:color w:val="FFC66D"/>
          <w:sz w:val="24"/>
          <w:szCs w:val="24"/>
        </w:rPr>
        <w:t>scanf</w:t>
      </w:r>
      <w:proofErr w:type="spellEnd"/>
      <w:r w:rsidRPr="0013393C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(</w:t>
      </w:r>
      <w:proofErr w:type="gramEnd"/>
      <w:r w:rsidRPr="0013393C">
        <w:rPr>
          <w:rFonts w:ascii="Consolas" w:eastAsia="Times New Roman" w:hAnsi="Consolas" w:cs="Times New Roman"/>
          <w:b w:val="0"/>
          <w:color w:val="6A8759"/>
          <w:sz w:val="24"/>
          <w:szCs w:val="24"/>
        </w:rPr>
        <w:t>"</w:t>
      </w:r>
      <w:r w:rsidRPr="0013393C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%d</w:t>
      </w:r>
      <w:r w:rsidRPr="0013393C">
        <w:rPr>
          <w:rFonts w:ascii="Consolas" w:eastAsia="Times New Roman" w:hAnsi="Consolas" w:cs="Times New Roman"/>
          <w:b w:val="0"/>
          <w:color w:val="6A8759"/>
          <w:sz w:val="24"/>
          <w:szCs w:val="24"/>
        </w:rPr>
        <w:t>"</w:t>
      </w:r>
      <w:r w:rsidRPr="0013393C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,</w:t>
      </w:r>
      <w:r w:rsidRPr="0013393C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 </w:t>
      </w:r>
      <w:r w:rsidRPr="0013393C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&amp;</w:t>
      </w:r>
      <w:proofErr w:type="spellStart"/>
      <w:r w:rsidRPr="0013393C">
        <w:rPr>
          <w:rFonts w:ascii="Consolas" w:eastAsia="Times New Roman" w:hAnsi="Consolas" w:cs="Times New Roman"/>
          <w:b w:val="0"/>
          <w:color w:val="9876AA"/>
          <w:sz w:val="24"/>
          <w:szCs w:val="24"/>
        </w:rPr>
        <w:t>numeros</w:t>
      </w:r>
      <w:proofErr w:type="spellEnd"/>
      <w:r w:rsidRPr="0013393C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[</w:t>
      </w:r>
      <w:r w:rsidRPr="0013393C">
        <w:rPr>
          <w:rFonts w:ascii="Consolas" w:eastAsia="Times New Roman" w:hAnsi="Consolas" w:cs="Times New Roman"/>
          <w:b w:val="0"/>
          <w:color w:val="9876AA"/>
          <w:sz w:val="24"/>
          <w:szCs w:val="24"/>
        </w:rPr>
        <w:t>i</w:t>
      </w:r>
      <w:r w:rsidRPr="0013393C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])</w:t>
      </w:r>
      <w:r w:rsidRPr="0013393C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;</w:t>
      </w:r>
    </w:p>
    <w:p w14:paraId="6972D559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    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}</w:t>
      </w:r>
    </w:p>
    <w:p w14:paraId="756FACAB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</w:p>
    <w:p w14:paraId="58400731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    </w:t>
      </w:r>
      <w:proofErr w:type="spellStart"/>
      <w:proofErr w:type="gram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</w:rPr>
        <w:t>imprimirTablas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(</w:t>
      </w:r>
      <w:proofErr w:type="gramEnd"/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</w:rPr>
        <w:t>n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,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</w:rPr>
        <w:t>numeros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)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;</w:t>
      </w:r>
    </w:p>
    <w:p w14:paraId="2B60D25F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</w:p>
    <w:p w14:paraId="3C734BBF" w14:textId="77777777" w:rsidR="009F1589" w:rsidRPr="0013393C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    </w:t>
      </w:r>
      <w:r w:rsidRPr="0013393C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return</w:t>
      </w:r>
      <w:r w:rsidRPr="0013393C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13393C">
        <w:rPr>
          <w:rFonts w:ascii="Consolas" w:eastAsia="Times New Roman" w:hAnsi="Consolas" w:cs="Times New Roman"/>
          <w:b w:val="0"/>
          <w:color w:val="6897BB"/>
          <w:sz w:val="24"/>
          <w:szCs w:val="24"/>
          <w:lang w:val="en-US"/>
        </w:rPr>
        <w:t>0</w:t>
      </w:r>
      <w:r w:rsidRPr="0013393C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;</w:t>
      </w:r>
    </w:p>
    <w:p w14:paraId="2E2DB1EF" w14:textId="77777777" w:rsidR="009F1589" w:rsidRPr="0013393C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13393C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}</w:t>
      </w:r>
    </w:p>
    <w:p w14:paraId="2A0FE59B" w14:textId="77777777" w:rsidR="009F1589" w:rsidRPr="0013393C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</w:p>
    <w:p w14:paraId="3EE84599" w14:textId="77777777" w:rsidR="009F1589" w:rsidRPr="0013393C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13393C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void</w:t>
      </w:r>
      <w:r w:rsidRPr="0013393C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proofErr w:type="spellStart"/>
      <w:proofErr w:type="gramStart"/>
      <w:r w:rsidRPr="0013393C">
        <w:rPr>
          <w:rFonts w:ascii="Consolas" w:eastAsia="Times New Roman" w:hAnsi="Consolas" w:cs="Times New Roman"/>
          <w:b w:val="0"/>
          <w:color w:val="FFC66D"/>
          <w:sz w:val="24"/>
          <w:szCs w:val="24"/>
          <w:lang w:val="en-US"/>
        </w:rPr>
        <w:t>imprimirTabla</w:t>
      </w:r>
      <w:proofErr w:type="spellEnd"/>
      <w:r w:rsidRPr="0013393C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(</w:t>
      </w:r>
      <w:proofErr w:type="spellStart"/>
      <w:proofErr w:type="gramEnd"/>
      <w:r w:rsidRPr="0013393C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int</w:t>
      </w:r>
      <w:proofErr w:type="spellEnd"/>
      <w:r w:rsidRPr="0013393C">
        <w:rPr>
          <w:rFonts w:ascii="Consolas" w:eastAsia="Times New Roman" w:hAnsi="Consolas" w:cs="Times New Roman"/>
          <w:b w:val="0"/>
          <w:color w:val="E06C75"/>
          <w:sz w:val="24"/>
          <w:szCs w:val="24"/>
          <w:lang w:val="en-US"/>
        </w:rPr>
        <w:t xml:space="preserve"> </w:t>
      </w:r>
      <w:proofErr w:type="spellStart"/>
      <w:r w:rsidRPr="0013393C">
        <w:rPr>
          <w:rFonts w:ascii="Consolas" w:eastAsia="Times New Roman" w:hAnsi="Consolas" w:cs="Times New Roman"/>
          <w:b w:val="0"/>
          <w:color w:val="E06C75"/>
          <w:sz w:val="24"/>
          <w:szCs w:val="24"/>
          <w:lang w:val="en-US"/>
        </w:rPr>
        <w:t>num</w:t>
      </w:r>
      <w:proofErr w:type="spellEnd"/>
      <w:r w:rsidRPr="0013393C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)</w:t>
      </w:r>
      <w:r w:rsidRPr="0013393C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13393C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{</w:t>
      </w:r>
    </w:p>
    <w:p w14:paraId="6FC2D3B3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</w:rPr>
      </w:pPr>
      <w:r w:rsidRPr="0013393C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    </w:t>
      </w:r>
      <w:proofErr w:type="spellStart"/>
      <w:proofErr w:type="gram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</w:rPr>
        <w:t>printf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(</w:t>
      </w:r>
      <w:proofErr w:type="gramEnd"/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</w:rPr>
        <w:t xml:space="preserve">"Tabla de multiplicar del 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%d</w:t>
      </w:r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</w:rPr>
        <w:t>: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\n</w:t>
      </w:r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</w:rPr>
        <w:t>"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</w:rPr>
        <w:t>,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num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>)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</w:rPr>
        <w:t>;</w:t>
      </w:r>
    </w:p>
    <w:p w14:paraId="2040610E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</w:rPr>
        <w:t xml:space="preserve">    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for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(</w:t>
      </w:r>
      <w:proofErr w:type="spellStart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int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  <w:lang w:val="en-US"/>
        </w:rPr>
        <w:t>i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=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6897BB"/>
          <w:sz w:val="24"/>
          <w:szCs w:val="24"/>
          <w:lang w:val="en-US"/>
        </w:rPr>
        <w:t>1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;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  <w:lang w:val="en-US"/>
        </w:rPr>
        <w:t>i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&lt;=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6897BB"/>
          <w:sz w:val="24"/>
          <w:szCs w:val="24"/>
          <w:lang w:val="en-US"/>
        </w:rPr>
        <w:t>10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;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  <w:lang w:val="en-US"/>
        </w:rPr>
        <w:t>i</w:t>
      </w:r>
      <w:proofErr w:type="spellEnd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++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)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{</w:t>
      </w:r>
    </w:p>
    <w:p w14:paraId="60D826A2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  <w:lang w:val="en-US"/>
        </w:rPr>
        <w:t>printf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>(</w:t>
      </w:r>
      <w:proofErr w:type="gramEnd"/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  <w:lang w:val="en-US"/>
        </w:rPr>
        <w:t>"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%d</w:t>
      </w:r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  <w:lang w:val="en-US"/>
        </w:rPr>
        <w:t xml:space="preserve"> x 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%d</w:t>
      </w:r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  <w:lang w:val="en-US"/>
        </w:rPr>
        <w:t xml:space="preserve"> = 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%d\n</w:t>
      </w:r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  <w:lang w:val="en-US"/>
        </w:rPr>
        <w:t>"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,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>num</w:t>
      </w:r>
      <w:proofErr w:type="spellEnd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,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  <w:lang w:val="en-US"/>
        </w:rPr>
        <w:t>i</w:t>
      </w:r>
      <w:proofErr w:type="spellEnd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,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>num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*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  <w:lang w:val="en-US"/>
        </w:rPr>
        <w:t>i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>)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;</w:t>
      </w:r>
    </w:p>
    <w:p w14:paraId="5F4EF8CE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    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}</w:t>
      </w:r>
    </w:p>
    <w:p w14:paraId="73ABDC83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    </w:t>
      </w:r>
      <w:proofErr w:type="spell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  <w:lang w:val="en-US"/>
        </w:rPr>
        <w:t>printf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>(</w:t>
      </w:r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  <w:lang w:val="en-US"/>
        </w:rPr>
        <w:t>"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\n</w:t>
      </w:r>
      <w:r w:rsidRPr="009F1589">
        <w:rPr>
          <w:rFonts w:ascii="Consolas" w:eastAsia="Times New Roman" w:hAnsi="Consolas" w:cs="Times New Roman"/>
          <w:b w:val="0"/>
          <w:color w:val="6A8759"/>
          <w:sz w:val="24"/>
          <w:szCs w:val="24"/>
          <w:lang w:val="en-US"/>
        </w:rPr>
        <w:t>"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>)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;</w:t>
      </w:r>
    </w:p>
    <w:p w14:paraId="23377A17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}</w:t>
      </w:r>
    </w:p>
    <w:p w14:paraId="2253786F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</w:p>
    <w:p w14:paraId="773FF703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void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proofErr w:type="spellStart"/>
      <w:proofErr w:type="gram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  <w:lang w:val="en-US"/>
        </w:rPr>
        <w:t>imprimirTablas</w:t>
      </w:r>
      <w:proofErr w:type="spellEnd"/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(</w:t>
      </w:r>
      <w:proofErr w:type="spellStart"/>
      <w:proofErr w:type="gramEnd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int</w:t>
      </w:r>
      <w:proofErr w:type="spellEnd"/>
      <w:r w:rsidRPr="009F1589">
        <w:rPr>
          <w:rFonts w:ascii="Consolas" w:eastAsia="Times New Roman" w:hAnsi="Consolas" w:cs="Times New Roman"/>
          <w:b w:val="0"/>
          <w:color w:val="E06C75"/>
          <w:sz w:val="24"/>
          <w:szCs w:val="24"/>
          <w:lang w:val="en-US"/>
        </w:rPr>
        <w:t xml:space="preserve"> n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,</w:t>
      </w:r>
      <w:r w:rsidRPr="009F1589">
        <w:rPr>
          <w:rFonts w:ascii="Consolas" w:eastAsia="Times New Roman" w:hAnsi="Consolas" w:cs="Times New Roman"/>
          <w:b w:val="0"/>
          <w:color w:val="E06C75"/>
          <w:sz w:val="24"/>
          <w:szCs w:val="24"/>
          <w:lang w:val="en-US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int</w:t>
      </w:r>
      <w:proofErr w:type="spellEnd"/>
      <w:r w:rsidRPr="009F1589">
        <w:rPr>
          <w:rFonts w:ascii="Consolas" w:eastAsia="Times New Roman" w:hAnsi="Consolas" w:cs="Times New Roman"/>
          <w:b w:val="0"/>
          <w:color w:val="E06C75"/>
          <w:sz w:val="24"/>
          <w:szCs w:val="24"/>
          <w:lang w:val="en-US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E06C75"/>
          <w:sz w:val="24"/>
          <w:szCs w:val="24"/>
          <w:lang w:val="en-US"/>
        </w:rPr>
        <w:t>numeros</w:t>
      </w:r>
      <w:proofErr w:type="spellEnd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[]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)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{</w:t>
      </w:r>
    </w:p>
    <w:p w14:paraId="6BF4333C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    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for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(</w:t>
      </w:r>
      <w:proofErr w:type="spellStart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int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  <w:lang w:val="en-US"/>
        </w:rPr>
        <w:t>i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=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6897BB"/>
          <w:sz w:val="24"/>
          <w:szCs w:val="24"/>
          <w:lang w:val="en-US"/>
        </w:rPr>
        <w:t>0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;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  <w:lang w:val="en-US"/>
        </w:rPr>
        <w:t>i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&lt;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n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;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proofErr w:type="spellStart"/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  <w:lang w:val="en-US"/>
        </w:rPr>
        <w:t>i</w:t>
      </w:r>
      <w:proofErr w:type="spellEnd"/>
      <w:r w:rsidRPr="009F1589">
        <w:rPr>
          <w:rFonts w:ascii="Consolas" w:eastAsia="Times New Roman" w:hAnsi="Consolas" w:cs="Times New Roman"/>
          <w:b w:val="0"/>
          <w:color w:val="CC7832"/>
          <w:sz w:val="24"/>
          <w:szCs w:val="24"/>
          <w:lang w:val="en-US"/>
        </w:rPr>
        <w:t>++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)</w:t>
      </w: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 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{</w:t>
      </w:r>
    </w:p>
    <w:p w14:paraId="125E7C76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        </w:t>
      </w:r>
      <w:proofErr w:type="spellStart"/>
      <w:r w:rsidRPr="009F1589">
        <w:rPr>
          <w:rFonts w:ascii="Consolas" w:eastAsia="Times New Roman" w:hAnsi="Consolas" w:cs="Times New Roman"/>
          <w:b w:val="0"/>
          <w:color w:val="FFC66D"/>
          <w:sz w:val="24"/>
          <w:szCs w:val="24"/>
          <w:lang w:val="en-US"/>
        </w:rPr>
        <w:t>imprimirTabla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>(</w:t>
      </w:r>
      <w:proofErr w:type="spellStart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>numeros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>[</w:t>
      </w:r>
      <w:proofErr w:type="spellStart"/>
      <w:r w:rsidRPr="009F1589">
        <w:rPr>
          <w:rFonts w:ascii="Consolas" w:eastAsia="Times New Roman" w:hAnsi="Consolas" w:cs="Times New Roman"/>
          <w:b w:val="0"/>
          <w:color w:val="9876AA"/>
          <w:sz w:val="24"/>
          <w:szCs w:val="24"/>
          <w:lang w:val="en-US"/>
        </w:rPr>
        <w:t>i</w:t>
      </w:r>
      <w:proofErr w:type="spellEnd"/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>])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;</w:t>
      </w:r>
    </w:p>
    <w:p w14:paraId="4DD9717D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9F1589"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  <w:t xml:space="preserve">    </w:t>
      </w: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}</w:t>
      </w:r>
    </w:p>
    <w:p w14:paraId="29E3B236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  <w:r w:rsidRPr="009F1589">
        <w:rPr>
          <w:rFonts w:ascii="Consolas" w:eastAsia="Times New Roman" w:hAnsi="Consolas" w:cs="Times New Roman"/>
          <w:b w:val="0"/>
          <w:color w:val="ABB2BF"/>
          <w:sz w:val="24"/>
          <w:szCs w:val="24"/>
          <w:lang w:val="en-US"/>
        </w:rPr>
        <w:t>}</w:t>
      </w:r>
    </w:p>
    <w:p w14:paraId="1F388761" w14:textId="77777777" w:rsidR="009F1589" w:rsidRPr="009F1589" w:rsidRDefault="009F1589" w:rsidP="009F1589">
      <w:pPr>
        <w:shd w:val="clear" w:color="auto" w:fill="2B2B2B"/>
        <w:spacing w:line="330" w:lineRule="atLeast"/>
        <w:rPr>
          <w:rFonts w:ascii="Consolas" w:eastAsia="Times New Roman" w:hAnsi="Consolas" w:cs="Times New Roman"/>
          <w:b w:val="0"/>
          <w:color w:val="A9B7C6"/>
          <w:sz w:val="24"/>
          <w:szCs w:val="24"/>
          <w:lang w:val="en-US"/>
        </w:rPr>
      </w:pPr>
    </w:p>
    <w:p w14:paraId="36C9E40E" w14:textId="77777777" w:rsidR="009F1589" w:rsidRDefault="009F1589" w:rsidP="009F1589"/>
    <w:p w14:paraId="7A3EBED4" w14:textId="77777777" w:rsidR="009F1589" w:rsidRDefault="009F1589" w:rsidP="009F1589"/>
    <w:p w14:paraId="542BD1BC" w14:textId="77777777" w:rsidR="009F1589" w:rsidRDefault="009F1589" w:rsidP="009F1589"/>
    <w:p w14:paraId="586A57CD" w14:textId="77777777" w:rsidR="0013393C" w:rsidRDefault="0013393C">
      <w:pPr>
        <w:spacing w:after="200"/>
      </w:pPr>
      <w:r>
        <w:br w:type="page"/>
      </w:r>
    </w:p>
    <w:p w14:paraId="301A09EA" w14:textId="2ED5BAC1" w:rsidR="009F1589" w:rsidRDefault="009F1589" w:rsidP="009F1589">
      <w:r>
        <w:lastRenderedPageBreak/>
        <w:t>EJECUCIÓN</w:t>
      </w:r>
    </w:p>
    <w:p w14:paraId="4D21EF2E" w14:textId="29E1893C" w:rsidR="009F1589" w:rsidRDefault="009F1589" w:rsidP="009F1589"/>
    <w:p w14:paraId="4C5A8E40" w14:textId="3473A28B" w:rsidR="009F1589" w:rsidRDefault="009F1589" w:rsidP="0013393C">
      <w:pPr>
        <w:jc w:val="center"/>
      </w:pPr>
      <w:r w:rsidRPr="009F1589">
        <w:rPr>
          <w:noProof/>
          <w:lang w:val="en-US"/>
        </w:rPr>
        <w:drawing>
          <wp:inline distT="0" distB="0" distL="0" distR="0" wp14:anchorId="532F75C1" wp14:editId="4BDC8127">
            <wp:extent cx="6371590" cy="444440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7155" cy="444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E4C6" w14:textId="77777777" w:rsidR="0055066B" w:rsidRPr="0055066B" w:rsidRDefault="0055066B" w:rsidP="0055066B">
      <w:pPr>
        <w:rPr>
          <w:rFonts w:ascii="Times New Roman" w:hAnsi="Times New Roman" w:cs="Times New Roman"/>
          <w:b w:val="0"/>
          <w:color w:val="0D0D0D"/>
          <w:shd w:val="clear" w:color="auto" w:fill="FFFFFF"/>
        </w:rPr>
      </w:pPr>
    </w:p>
    <w:p w14:paraId="3D6FBE84" w14:textId="02ECA014" w:rsidR="00DD5C29" w:rsidRPr="00DD5C29" w:rsidRDefault="00DD5C29" w:rsidP="00DD5C29"/>
    <w:p w14:paraId="4AC5D5BD" w14:textId="22A58F87" w:rsidR="00DD5C29" w:rsidRPr="00DD5C29" w:rsidRDefault="00DD5C29" w:rsidP="00DD5C29"/>
    <w:p w14:paraId="447FECAF" w14:textId="7AA7C9B7" w:rsidR="00DD5C29" w:rsidRPr="00DD5C29" w:rsidRDefault="00DD5C29" w:rsidP="00DD5C29"/>
    <w:p w14:paraId="11F27103" w14:textId="1BBF8525" w:rsidR="00DD5C29" w:rsidRDefault="00DD5C29" w:rsidP="00DD5C29"/>
    <w:p w14:paraId="1D63AFFD" w14:textId="146344B2" w:rsidR="00E97ABD" w:rsidRDefault="00E97ABD" w:rsidP="00DD5C29"/>
    <w:p w14:paraId="3F4F1497" w14:textId="77777777" w:rsidR="00E97ABD" w:rsidRPr="00DD5C29" w:rsidRDefault="00E97ABD" w:rsidP="00DD5C29"/>
    <w:p w14:paraId="473B0900" w14:textId="3ED52DFA" w:rsidR="00DD5C29" w:rsidRPr="00DD5C29" w:rsidRDefault="00DD5C29" w:rsidP="00DD5C29"/>
    <w:p w14:paraId="135195A8" w14:textId="64485400" w:rsidR="00DD5C29" w:rsidRPr="00DD5C29" w:rsidRDefault="00DD5C29" w:rsidP="00DD5C29"/>
    <w:p w14:paraId="29DB16C3" w14:textId="5504EDC3" w:rsidR="00DD5C29" w:rsidRPr="00DD5C29" w:rsidRDefault="00DD5C29" w:rsidP="00DD5C29"/>
    <w:p w14:paraId="39223126" w14:textId="6FC45A70" w:rsidR="00DD5C29" w:rsidRPr="00DD5C29" w:rsidRDefault="00DD5C29" w:rsidP="00DD5C29"/>
    <w:p w14:paraId="5ACE8082" w14:textId="08B257BB" w:rsidR="00DD5C29" w:rsidRPr="00DD5C29" w:rsidRDefault="00DD5C29" w:rsidP="00DD5C29"/>
    <w:p w14:paraId="0570236F" w14:textId="3A0C150B" w:rsidR="00DD5C29" w:rsidRPr="00DD5C29" w:rsidRDefault="00DD5C29" w:rsidP="00DD5C29"/>
    <w:p w14:paraId="7C9017EA" w14:textId="3EF272CE" w:rsidR="00DD5C29" w:rsidRPr="00DD5C29" w:rsidRDefault="00DD5C29" w:rsidP="00DD5C29"/>
    <w:p w14:paraId="762B19FB" w14:textId="08642039" w:rsidR="00DD5C29" w:rsidRPr="00DD5C29" w:rsidRDefault="00DD5C29" w:rsidP="00DD5C29"/>
    <w:p w14:paraId="3E77848A" w14:textId="0A247947" w:rsidR="00DD5C29" w:rsidRPr="00DD5C29" w:rsidRDefault="00DD5C29" w:rsidP="00DD5C29"/>
    <w:p w14:paraId="344D55C9" w14:textId="4046DA29" w:rsidR="00DD5C29" w:rsidRPr="00DD5C29" w:rsidRDefault="00DD5C29" w:rsidP="00DD5C29"/>
    <w:p w14:paraId="6D3DE829" w14:textId="7B006AB2" w:rsidR="00DD5C29" w:rsidRPr="00DD5C29" w:rsidRDefault="00DD5C29" w:rsidP="00DD5C29"/>
    <w:p w14:paraId="5A0A2DF7" w14:textId="4BDD0554" w:rsidR="00DD5C29" w:rsidRPr="00DD5C29" w:rsidRDefault="00DD5C29" w:rsidP="00DD5C29"/>
    <w:p w14:paraId="2EC5285D" w14:textId="44F794F4" w:rsidR="00DD5C29" w:rsidRPr="00DD5C29" w:rsidRDefault="00DD5C29" w:rsidP="00DD5C29"/>
    <w:p w14:paraId="0A021BB8" w14:textId="0DEE1506" w:rsidR="00DD5C29" w:rsidRPr="00DD5C29" w:rsidRDefault="00DD5C29" w:rsidP="00DD5C29"/>
    <w:p w14:paraId="01A93CFB" w14:textId="54952CB1" w:rsidR="00DD5C29" w:rsidRPr="00DD5C29" w:rsidRDefault="00DD5C29" w:rsidP="00DD5C29"/>
    <w:p w14:paraId="79E07563" w14:textId="6FC51C68" w:rsidR="00DD5C29" w:rsidRPr="00DD5C29" w:rsidRDefault="00DD5C29" w:rsidP="00DD5C29"/>
    <w:p w14:paraId="4A48AA81" w14:textId="26EE03B5" w:rsidR="00DD5C29" w:rsidRPr="00DD5C29" w:rsidRDefault="00DD5C29" w:rsidP="00DD5C29"/>
    <w:p w14:paraId="0E697677" w14:textId="45CB6076" w:rsidR="00DD5C29" w:rsidRPr="00DD5C29" w:rsidRDefault="0013393C" w:rsidP="00DD5C2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1E7A14" wp14:editId="146AF639">
                <wp:simplePos x="0" y="0"/>
                <wp:positionH relativeFrom="column">
                  <wp:posOffset>510540</wp:posOffset>
                </wp:positionH>
                <wp:positionV relativeFrom="paragraph">
                  <wp:posOffset>6350</wp:posOffset>
                </wp:positionV>
                <wp:extent cx="5664530" cy="3182587"/>
                <wp:effectExtent l="0" t="0" r="12700" b="18415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4530" cy="318258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EF0678" w14:textId="77777777" w:rsidR="004158EA" w:rsidRDefault="004158EA" w:rsidP="004158EA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</w:p>
                          <w:p w14:paraId="4603182D" w14:textId="76A146EE" w:rsidR="004158EA" w:rsidRDefault="004158EA" w:rsidP="004158EA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55066B">
                              <w:rPr>
                                <w:rFonts w:cstheme="minorHAnsi"/>
                              </w:rPr>
                              <w:t>Bibliografía</w:t>
                            </w:r>
                          </w:p>
                          <w:p w14:paraId="5970EFB3" w14:textId="77777777" w:rsidR="004158EA" w:rsidRPr="0055066B" w:rsidRDefault="004158EA" w:rsidP="004158EA">
                            <w:pPr>
                              <w:jc w:val="center"/>
                              <w:rPr>
                                <w:rFonts w:cstheme="minorHAnsi"/>
                                <w:b w:val="0"/>
                              </w:rPr>
                            </w:pPr>
                          </w:p>
                          <w:p w14:paraId="6E997BBB" w14:textId="0AF1A358" w:rsidR="003A0BB8" w:rsidRPr="003A0BB8" w:rsidRDefault="003221ED" w:rsidP="003A0BB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cstheme="minorHAnsi"/>
                                <w:b w:val="0"/>
                                <w:bCs/>
                                <w:color w:val="3592CF" w:themeColor="accent2"/>
                                <w:sz w:val="22"/>
                              </w:rPr>
                            </w:pPr>
                            <w:hyperlink r:id="rId18" w:history="1">
                              <w:r w:rsidR="003A0BB8" w:rsidRPr="003A0BB8">
                                <w:rPr>
                                  <w:rStyle w:val="Hipervnculo"/>
                                  <w:rFonts w:cstheme="minorHAnsi"/>
                                  <w:b w:val="0"/>
                                  <w:color w:val="3592CF" w:themeColor="accent2"/>
                                  <w:sz w:val="22"/>
                                </w:rPr>
                                <w:t>https://www.pcresumen.com/menu-software/36-lenguajes-de-programacion/c/128-procedimientos-y-funciones-en-c</w:t>
                              </w:r>
                            </w:hyperlink>
                          </w:p>
                          <w:p w14:paraId="64A1418E" w14:textId="22C45B29" w:rsidR="003A0BB8" w:rsidRPr="003A0BB8" w:rsidRDefault="003221ED" w:rsidP="003A0BB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cstheme="minorHAnsi"/>
                                <w:b w:val="0"/>
                                <w:bCs/>
                                <w:color w:val="3592CF" w:themeColor="accent2"/>
                                <w:sz w:val="22"/>
                                <w:u w:val="single"/>
                              </w:rPr>
                            </w:pPr>
                            <w:hyperlink r:id="rId19" w:history="1">
                              <w:r w:rsidR="003A0BB8" w:rsidRPr="003A0BB8">
                                <w:rPr>
                                  <w:rStyle w:val="Hipervnculo"/>
                                  <w:rFonts w:cstheme="minorHAnsi"/>
                                  <w:b w:val="0"/>
                                  <w:bCs/>
                                  <w:color w:val="3592CF" w:themeColor="accent2"/>
                                  <w:sz w:val="22"/>
                                </w:rPr>
                                <w:t>https://www.programarya.com/Cursos/C++/Funciones</w:t>
                              </w:r>
                            </w:hyperlink>
                          </w:p>
                          <w:p w14:paraId="3F43484E" w14:textId="4421ED81" w:rsidR="00E97ABD" w:rsidRPr="003A0BB8" w:rsidRDefault="003221ED" w:rsidP="003A0BB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cstheme="minorHAnsi"/>
                                <w:b w:val="0"/>
                                <w:bCs/>
                                <w:color w:val="3592CF" w:themeColor="accent2"/>
                                <w:sz w:val="22"/>
                                <w:u w:val="single"/>
                              </w:rPr>
                            </w:pPr>
                            <w:hyperlink r:id="rId20" w:history="1">
                              <w:r w:rsidR="00E97ABD" w:rsidRPr="003A0BB8">
                                <w:rPr>
                                  <w:rStyle w:val="Hipervnculo"/>
                                  <w:rFonts w:cstheme="minorHAnsi"/>
                                  <w:b w:val="0"/>
                                  <w:bCs/>
                                  <w:color w:val="3592CF" w:themeColor="accent2"/>
                                  <w:sz w:val="22"/>
                                </w:rPr>
                                <w:t>https://www.w3schools.com/js/js_switch.asp</w:t>
                              </w:r>
                            </w:hyperlink>
                          </w:p>
                          <w:p w14:paraId="7C8CF4C1" w14:textId="77777777" w:rsidR="003A0BB8" w:rsidRPr="003A0BB8" w:rsidRDefault="003221ED" w:rsidP="003A0BB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cstheme="minorHAnsi"/>
                                <w:b w:val="0"/>
                                <w:bCs/>
                                <w:color w:val="3592CF" w:themeColor="accent2"/>
                                <w:sz w:val="22"/>
                                <w:u w:val="single"/>
                              </w:rPr>
                            </w:pPr>
                            <w:hyperlink r:id="rId21" w:history="1">
                              <w:r w:rsidR="003A0BB8" w:rsidRPr="003A0BB8">
                                <w:rPr>
                                  <w:rStyle w:val="Hipervnculo"/>
                                  <w:rFonts w:cstheme="minorHAnsi"/>
                                  <w:b w:val="0"/>
                                  <w:color w:val="3592CF" w:themeColor="accent2"/>
                                  <w:sz w:val="22"/>
                                </w:rPr>
                                <w:t>https://medium.com/@samanthahdez/errores-comunes-en-funciones-y-procedimientos-en-c-c650f9b9ca33</w:t>
                              </w:r>
                            </w:hyperlink>
                          </w:p>
                          <w:p w14:paraId="14046C1E" w14:textId="34FD82BA" w:rsidR="004158EA" w:rsidRPr="003A0BB8" w:rsidRDefault="003A0BB8" w:rsidP="003A0BB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cstheme="minorHAnsi"/>
                                <w:b w:val="0"/>
                                <w:bCs/>
                                <w:color w:val="3592CF" w:themeColor="accent2"/>
                                <w:sz w:val="22"/>
                                <w:u w:val="single"/>
                              </w:rPr>
                            </w:pPr>
                            <w:r w:rsidRPr="003A0BB8">
                              <w:rPr>
                                <w:rFonts w:cstheme="minorHAnsi"/>
                                <w:b w:val="0"/>
                                <w:color w:val="3592CF" w:themeColor="accent2"/>
                                <w:sz w:val="22"/>
                              </w:rPr>
                              <w:t>http://kali.azc.uam.mx/clc/03_docencia/licenciatura/e_datos/Programacion_estructurada.pdf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D1E7A14" id="_x0000_t202" coordsize="21600,21600" o:spt="202" path="m,l,21600r21600,l21600,xe">
                <v:stroke joinstyle="miter"/>
                <v:path gradientshapeok="t" o:connecttype="rect"/>
              </v:shapetype>
              <v:shape id="Cuadro de texto 24" o:spid="_x0000_s1030" type="#_x0000_t202" style="position:absolute;margin-left:40.2pt;margin-top:.5pt;width:446.05pt;height:250.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" fillcolor="#e0eff4 [663]" strokeweight=".5pt">
                <v:textbox>
                  <w:txbxContent>
                    <w:p w14:paraId="03EF0678" w14:textId="77777777" w:rsidR="004158EA" w:rsidRDefault="004158EA" w:rsidP="004158EA">
                      <w:pPr>
                        <w:jc w:val="center"/>
                        <w:rPr>
                          <w:rFonts w:cstheme="minorHAnsi"/>
                        </w:rPr>
                      </w:pPr>
                    </w:p>
                    <w:p w14:paraId="4603182D" w14:textId="76A146EE" w:rsidR="004158EA" w:rsidRDefault="004158EA" w:rsidP="004158EA">
                      <w:pPr>
                        <w:jc w:val="center"/>
                        <w:rPr>
                          <w:rFonts w:cstheme="minorHAnsi"/>
                        </w:rPr>
                      </w:pPr>
                      <w:r w:rsidRPr="0055066B">
                        <w:rPr>
                          <w:rFonts w:cstheme="minorHAnsi"/>
                        </w:rPr>
                        <w:t>Bibliografía</w:t>
                      </w:r>
                    </w:p>
                    <w:p w14:paraId="5970EFB3" w14:textId="77777777" w:rsidR="004158EA" w:rsidRPr="0055066B" w:rsidRDefault="004158EA" w:rsidP="004158EA">
                      <w:pPr>
                        <w:jc w:val="center"/>
                        <w:rPr>
                          <w:rFonts w:cstheme="minorHAnsi"/>
                          <w:b w:val="0"/>
                        </w:rPr>
                      </w:pPr>
                    </w:p>
                    <w:p w14:paraId="6E997BBB" w14:textId="0AF1A358" w:rsidR="003A0BB8" w:rsidRPr="003A0BB8" w:rsidRDefault="003A0BB8" w:rsidP="003A0BB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cstheme="minorHAnsi"/>
                          <w:b w:val="0"/>
                          <w:bCs/>
                          <w:color w:val="3592CF" w:themeColor="accent2"/>
                          <w:sz w:val="22"/>
                        </w:rPr>
                      </w:pPr>
                      <w:hyperlink r:id="rId22" w:history="1">
                        <w:r w:rsidRPr="003A0BB8">
                          <w:rPr>
                            <w:rStyle w:val="Hipervnculo"/>
                            <w:rFonts w:cstheme="minorHAnsi"/>
                            <w:b w:val="0"/>
                            <w:color w:val="3592CF" w:themeColor="accent2"/>
                            <w:sz w:val="22"/>
                          </w:rPr>
                          <w:t>https://www.pcresumen.com/menu-software/36-lenguajes-de-programacion/c/128-procedimientos-y-funciones-en-c</w:t>
                        </w:r>
                      </w:hyperlink>
                    </w:p>
                    <w:p w14:paraId="64A1418E" w14:textId="22C45B29" w:rsidR="003A0BB8" w:rsidRPr="003A0BB8" w:rsidRDefault="003A0BB8" w:rsidP="003A0BB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cstheme="minorHAnsi"/>
                          <w:b w:val="0"/>
                          <w:bCs/>
                          <w:color w:val="3592CF" w:themeColor="accent2"/>
                          <w:sz w:val="22"/>
                          <w:u w:val="single"/>
                        </w:rPr>
                      </w:pPr>
                      <w:hyperlink r:id="rId23" w:history="1">
                        <w:r w:rsidRPr="003A0BB8">
                          <w:rPr>
                            <w:rStyle w:val="Hipervnculo"/>
                            <w:rFonts w:cstheme="minorHAnsi"/>
                            <w:b w:val="0"/>
                            <w:bCs/>
                            <w:color w:val="3592CF" w:themeColor="accent2"/>
                            <w:sz w:val="22"/>
                          </w:rPr>
                          <w:t>https://www.programarya.com/Cursos/C++/Funciones</w:t>
                        </w:r>
                      </w:hyperlink>
                    </w:p>
                    <w:p w14:paraId="3F43484E" w14:textId="4421ED81" w:rsidR="00E97ABD" w:rsidRPr="003A0BB8" w:rsidRDefault="007E7A1E" w:rsidP="003A0BB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cstheme="minorHAnsi"/>
                          <w:b w:val="0"/>
                          <w:bCs/>
                          <w:color w:val="3592CF" w:themeColor="accent2"/>
                          <w:sz w:val="22"/>
                          <w:u w:val="single"/>
                        </w:rPr>
                      </w:pPr>
                      <w:hyperlink r:id="rId24" w:history="1">
                        <w:r w:rsidR="00E97ABD" w:rsidRPr="003A0BB8">
                          <w:rPr>
                            <w:rStyle w:val="Hipervnculo"/>
                            <w:rFonts w:cstheme="minorHAnsi"/>
                            <w:b w:val="0"/>
                            <w:bCs/>
                            <w:color w:val="3592CF" w:themeColor="accent2"/>
                            <w:sz w:val="22"/>
                          </w:rPr>
                          <w:t>https://www.w3schools.com/js/js_switch.asp</w:t>
                        </w:r>
                      </w:hyperlink>
                    </w:p>
                    <w:p w14:paraId="7C8CF4C1" w14:textId="77777777" w:rsidR="003A0BB8" w:rsidRPr="003A0BB8" w:rsidRDefault="003A0BB8" w:rsidP="003A0BB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cstheme="minorHAnsi"/>
                          <w:b w:val="0"/>
                          <w:bCs/>
                          <w:color w:val="3592CF" w:themeColor="accent2"/>
                          <w:sz w:val="22"/>
                          <w:u w:val="single"/>
                        </w:rPr>
                      </w:pPr>
                      <w:hyperlink r:id="rId25" w:history="1">
                        <w:r w:rsidRPr="003A0BB8">
                          <w:rPr>
                            <w:rStyle w:val="Hipervnculo"/>
                            <w:rFonts w:cstheme="minorHAnsi"/>
                            <w:b w:val="0"/>
                            <w:color w:val="3592CF" w:themeColor="accent2"/>
                            <w:sz w:val="22"/>
                          </w:rPr>
                          <w:t>https://medium.com/@samanthahdez/errores-comunes-en-funciones-y-procedimientos-en-c-c650f9b9ca33</w:t>
                        </w:r>
                      </w:hyperlink>
                    </w:p>
                    <w:p w14:paraId="14046C1E" w14:textId="34FD82BA" w:rsidR="004158EA" w:rsidRPr="003A0BB8" w:rsidRDefault="003A0BB8" w:rsidP="003A0BB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cstheme="minorHAnsi"/>
                          <w:b w:val="0"/>
                          <w:bCs/>
                          <w:color w:val="3592CF" w:themeColor="accent2"/>
                          <w:sz w:val="22"/>
                          <w:u w:val="single"/>
                        </w:rPr>
                      </w:pPr>
                      <w:r w:rsidRPr="003A0BB8">
                        <w:rPr>
                          <w:rFonts w:cstheme="minorHAnsi"/>
                          <w:b w:val="0"/>
                          <w:color w:val="3592CF" w:themeColor="accent2"/>
                          <w:sz w:val="22"/>
                        </w:rPr>
                        <w:t>http://kali.azc.uam.mx/clc/03_docencia/licenciatura/e_datos/Programacion_estructurada.pdf</w:t>
                      </w:r>
                    </w:p>
                  </w:txbxContent>
                </v:textbox>
              </v:shape>
            </w:pict>
          </mc:Fallback>
        </mc:AlternateContent>
      </w:r>
    </w:p>
    <w:p w14:paraId="37BC3880" w14:textId="4AD05327" w:rsidR="00DD5C29" w:rsidRPr="00DD5C29" w:rsidRDefault="00DD5C29" w:rsidP="00DD5C29"/>
    <w:p w14:paraId="3512D20A" w14:textId="2E109F6D" w:rsidR="00DD5C29" w:rsidRPr="00DD5C29" w:rsidRDefault="00DD5C29" w:rsidP="00DD5C29"/>
    <w:p w14:paraId="4EC0F19D" w14:textId="5B01E5C8" w:rsidR="00DD5C29" w:rsidRPr="00DD5C29" w:rsidRDefault="00DD5C29" w:rsidP="00DD5C29"/>
    <w:p w14:paraId="76181378" w14:textId="77777777" w:rsidR="00DD5C29" w:rsidRPr="00DD5C29" w:rsidRDefault="00DD5C29" w:rsidP="00DD5C29"/>
    <w:sectPr w:rsidR="00DD5C29" w:rsidRPr="00DD5C29" w:rsidSect="00A50784">
      <w:headerReference w:type="default" r:id="rId26"/>
      <w:type w:val="continuous"/>
      <w:pgSz w:w="11906" w:h="16838" w:code="9"/>
      <w:pgMar w:top="720" w:right="936" w:bottom="720" w:left="936" w:header="0" w:footer="289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D34C6A" w14:textId="77777777" w:rsidR="003221ED" w:rsidRDefault="003221ED">
      <w:r>
        <w:separator/>
      </w:r>
    </w:p>
    <w:p w14:paraId="7D2748D5" w14:textId="77777777" w:rsidR="003221ED" w:rsidRDefault="003221ED"/>
  </w:endnote>
  <w:endnote w:type="continuationSeparator" w:id="0">
    <w:p w14:paraId="226A0076" w14:textId="77777777" w:rsidR="003221ED" w:rsidRDefault="003221ED">
      <w:r>
        <w:continuationSeparator/>
      </w:r>
    </w:p>
    <w:p w14:paraId="57A0833C" w14:textId="77777777" w:rsidR="003221ED" w:rsidRDefault="003221E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C7B9A8" w14:textId="77777777" w:rsidR="003221ED" w:rsidRDefault="003221ED">
      <w:r>
        <w:separator/>
      </w:r>
    </w:p>
    <w:p w14:paraId="112A37E7" w14:textId="77777777" w:rsidR="003221ED" w:rsidRDefault="003221ED"/>
  </w:footnote>
  <w:footnote w:type="continuationSeparator" w:id="0">
    <w:p w14:paraId="2FFE45C3" w14:textId="77777777" w:rsidR="003221ED" w:rsidRDefault="003221ED">
      <w:r>
        <w:continuationSeparator/>
      </w:r>
    </w:p>
    <w:p w14:paraId="48C70435" w14:textId="77777777" w:rsidR="003221ED" w:rsidRDefault="003221ED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041082BE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BD48C20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087461B5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63C1A"/>
    <w:multiLevelType w:val="hybridMultilevel"/>
    <w:tmpl w:val="D20E218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C2582"/>
    <w:multiLevelType w:val="hybridMultilevel"/>
    <w:tmpl w:val="69B0F2E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C31DC"/>
    <w:multiLevelType w:val="hybridMultilevel"/>
    <w:tmpl w:val="E81286C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856B31"/>
    <w:multiLevelType w:val="hybridMultilevel"/>
    <w:tmpl w:val="12B28CF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267A86"/>
    <w:multiLevelType w:val="hybridMultilevel"/>
    <w:tmpl w:val="8A3CA7A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AD0E24"/>
    <w:multiLevelType w:val="hybridMultilevel"/>
    <w:tmpl w:val="52A2669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B00D54"/>
    <w:multiLevelType w:val="hybridMultilevel"/>
    <w:tmpl w:val="1F9ADE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B93E5C"/>
    <w:multiLevelType w:val="hybridMultilevel"/>
    <w:tmpl w:val="4426F4F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F15C84"/>
    <w:multiLevelType w:val="hybridMultilevel"/>
    <w:tmpl w:val="E93E7E4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076AF9"/>
    <w:multiLevelType w:val="hybridMultilevel"/>
    <w:tmpl w:val="4B32257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672C84"/>
    <w:multiLevelType w:val="hybridMultilevel"/>
    <w:tmpl w:val="DF20729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7"/>
  </w:num>
  <w:num w:numId="5">
    <w:abstractNumId w:val="2"/>
  </w:num>
  <w:num w:numId="6">
    <w:abstractNumId w:val="5"/>
  </w:num>
  <w:num w:numId="7">
    <w:abstractNumId w:val="6"/>
  </w:num>
  <w:num w:numId="8">
    <w:abstractNumId w:val="10"/>
  </w:num>
  <w:num w:numId="9">
    <w:abstractNumId w:val="9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D65"/>
    <w:rsid w:val="0002482E"/>
    <w:rsid w:val="00050324"/>
    <w:rsid w:val="000747A0"/>
    <w:rsid w:val="000A0150"/>
    <w:rsid w:val="000D1745"/>
    <w:rsid w:val="000E63C9"/>
    <w:rsid w:val="00130E9D"/>
    <w:rsid w:val="0013393C"/>
    <w:rsid w:val="001369F7"/>
    <w:rsid w:val="00140835"/>
    <w:rsid w:val="00150A6D"/>
    <w:rsid w:val="00153A3D"/>
    <w:rsid w:val="00185B35"/>
    <w:rsid w:val="001F2BC8"/>
    <w:rsid w:val="001F5F6B"/>
    <w:rsid w:val="00243EBC"/>
    <w:rsid w:val="00246A35"/>
    <w:rsid w:val="00284348"/>
    <w:rsid w:val="002B4241"/>
    <w:rsid w:val="002F51F5"/>
    <w:rsid w:val="00312137"/>
    <w:rsid w:val="003221ED"/>
    <w:rsid w:val="00330359"/>
    <w:rsid w:val="003347BD"/>
    <w:rsid w:val="0033762F"/>
    <w:rsid w:val="00360494"/>
    <w:rsid w:val="00363273"/>
    <w:rsid w:val="00366C7E"/>
    <w:rsid w:val="00384EA3"/>
    <w:rsid w:val="003A0BB8"/>
    <w:rsid w:val="003A39A1"/>
    <w:rsid w:val="003C2191"/>
    <w:rsid w:val="003D3863"/>
    <w:rsid w:val="004110DE"/>
    <w:rsid w:val="004158EA"/>
    <w:rsid w:val="0044085A"/>
    <w:rsid w:val="004B21A5"/>
    <w:rsid w:val="004C419C"/>
    <w:rsid w:val="004E5FEE"/>
    <w:rsid w:val="005037F0"/>
    <w:rsid w:val="00514B2A"/>
    <w:rsid w:val="00516A86"/>
    <w:rsid w:val="00523E9B"/>
    <w:rsid w:val="005275F6"/>
    <w:rsid w:val="0055066B"/>
    <w:rsid w:val="00572102"/>
    <w:rsid w:val="005F1BB0"/>
    <w:rsid w:val="00656C4D"/>
    <w:rsid w:val="006E5716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7E7A1E"/>
    <w:rsid w:val="00862FE4"/>
    <w:rsid w:val="0086389A"/>
    <w:rsid w:val="0087605E"/>
    <w:rsid w:val="008941AE"/>
    <w:rsid w:val="008B1FEE"/>
    <w:rsid w:val="00903C32"/>
    <w:rsid w:val="00916B16"/>
    <w:rsid w:val="009173B9"/>
    <w:rsid w:val="00921E5F"/>
    <w:rsid w:val="0093335D"/>
    <w:rsid w:val="0093613E"/>
    <w:rsid w:val="00943026"/>
    <w:rsid w:val="00966B81"/>
    <w:rsid w:val="00977F79"/>
    <w:rsid w:val="009C7720"/>
    <w:rsid w:val="009F1589"/>
    <w:rsid w:val="00A0244B"/>
    <w:rsid w:val="00A23AFA"/>
    <w:rsid w:val="00A31B3E"/>
    <w:rsid w:val="00A50784"/>
    <w:rsid w:val="00A532F3"/>
    <w:rsid w:val="00A8489E"/>
    <w:rsid w:val="00AB02A7"/>
    <w:rsid w:val="00AC29F3"/>
    <w:rsid w:val="00AF1F58"/>
    <w:rsid w:val="00B231E5"/>
    <w:rsid w:val="00B75D65"/>
    <w:rsid w:val="00BD7A0D"/>
    <w:rsid w:val="00C02B87"/>
    <w:rsid w:val="00C4086D"/>
    <w:rsid w:val="00C50569"/>
    <w:rsid w:val="00CA1896"/>
    <w:rsid w:val="00CB5B28"/>
    <w:rsid w:val="00CF5371"/>
    <w:rsid w:val="00D0323A"/>
    <w:rsid w:val="00D0559F"/>
    <w:rsid w:val="00D064B5"/>
    <w:rsid w:val="00D077E9"/>
    <w:rsid w:val="00D417D4"/>
    <w:rsid w:val="00D42CB7"/>
    <w:rsid w:val="00D5413D"/>
    <w:rsid w:val="00D570A9"/>
    <w:rsid w:val="00D70D02"/>
    <w:rsid w:val="00D72522"/>
    <w:rsid w:val="00D770C7"/>
    <w:rsid w:val="00D86945"/>
    <w:rsid w:val="00D90290"/>
    <w:rsid w:val="00DC706A"/>
    <w:rsid w:val="00DD152F"/>
    <w:rsid w:val="00DD5C29"/>
    <w:rsid w:val="00DE213F"/>
    <w:rsid w:val="00DE60C9"/>
    <w:rsid w:val="00DF027C"/>
    <w:rsid w:val="00E00A32"/>
    <w:rsid w:val="00E22ACD"/>
    <w:rsid w:val="00E620B0"/>
    <w:rsid w:val="00E81B40"/>
    <w:rsid w:val="00E97ABD"/>
    <w:rsid w:val="00EB63BA"/>
    <w:rsid w:val="00ED33D2"/>
    <w:rsid w:val="00EE58F3"/>
    <w:rsid w:val="00EF555B"/>
    <w:rsid w:val="00F027BB"/>
    <w:rsid w:val="00F11DCF"/>
    <w:rsid w:val="00F162EA"/>
    <w:rsid w:val="00F433F3"/>
    <w:rsid w:val="00F52D27"/>
    <w:rsid w:val="00F629C5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891FFB"/>
  <w15:docId w15:val="{0B8B9797-2776-494F-9DCF-2D33676BF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066B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921E5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369F7"/>
    <w:rPr>
      <w:color w:val="3592C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1369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42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1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7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1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8346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0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1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hyperlink" Target="https://www.pcresumen.com/menu-software/36-lenguajes-de-programacion/c/128-procedimientos-y-funciones-en-c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medium.com/@samanthahdez/errores-comunes-en-funciones-y-procedimientos-en-c-c650f9b9ca33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medium.com/@samanthahdez/errores-comunes-en-funciones-y-procedimientos-en-c-c650f9b9ca3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w3schools.com/js/js_switch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jpg"/><Relationship Id="rId24" Type="http://schemas.openxmlformats.org/officeDocument/2006/relationships/hyperlink" Target="https://www.w3schools.com/js/js_switch.as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programarya.com/Cursos/C++/Funciones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poesiabinaria.net/algoritmos/" TargetMode="External"/><Relationship Id="rId19" Type="http://schemas.openxmlformats.org/officeDocument/2006/relationships/hyperlink" Target="https://www.programarya.com/Cursos/C++/Funcion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Relationship Id="rId22" Type="http://schemas.openxmlformats.org/officeDocument/2006/relationships/hyperlink" Target="https://www.pcresumen.com/menu-software/36-lenguajes-de-programacion/c/128-procedimientos-y-funciones-en-c" TargetMode="Externa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nUser\AppData\Local\Microsoft\Office\16.0\DTS\es-ES%7b40FA4D1C-9B25-428F-B86F-86924A3643B6%7d\%7b2602119B-18B4-4355-A344-1100E22311A7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390DCF-9E8B-43CC-8609-3E1B20C7ED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{2602119B-18B4-4355-A344-1100E22311A7}tf16392850_win32.dotx</Template>
  <TotalTime>293</TotalTime>
  <Pages>8</Pages>
  <Words>346</Words>
  <Characters>1973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WinUser</dc:creator>
  <cp:keywords/>
  <cp:lastModifiedBy>ARIEL ALEJANDRO</cp:lastModifiedBy>
  <cp:revision>13</cp:revision>
  <cp:lastPrinted>2006-08-01T17:47:00Z</cp:lastPrinted>
  <dcterms:created xsi:type="dcterms:W3CDTF">2024-04-18T22:36:00Z</dcterms:created>
  <dcterms:modified xsi:type="dcterms:W3CDTF">2024-07-11T00:45:00Z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