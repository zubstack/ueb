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D2A" w14:textId="7FC76FFE" w:rsidR="00D077E9" w:rsidRDefault="00F941A6" w:rsidP="00D70D0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7E586D83">
                <wp:simplePos x="0" y="0"/>
                <wp:positionH relativeFrom="margin">
                  <wp:posOffset>443552</wp:posOffset>
                </wp:positionH>
                <wp:positionV relativeFrom="paragraph">
                  <wp:posOffset>-207220</wp:posOffset>
                </wp:positionV>
                <wp:extent cx="4618990" cy="6359857"/>
                <wp:effectExtent l="0" t="0" r="0" b="31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9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2D06F3" w14:textId="77777777" w:rsidR="00F941A6" w:rsidRDefault="00F941A6" w:rsidP="00BE1736">
                            <w:pPr>
                              <w:jc w:val="center"/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</w:pPr>
                          </w:p>
                          <w:p w14:paraId="43CAD616" w14:textId="721FC09C" w:rsidR="00BE1736" w:rsidRPr="00BE1736" w:rsidRDefault="00BE1736" w:rsidP="00BE1736">
                            <w:pPr>
                              <w:jc w:val="center"/>
                              <w:rPr>
                                <w:caps/>
                                <w:noProof/>
                                <w:sz w:val="32"/>
                                <w:szCs w:val="32"/>
                              </w:rPr>
                            </w:pP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>Programación Orientad</w:t>
                            </w:r>
                            <w:r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>a</w:t>
                            </w: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 xml:space="preserve"> a Objetos</w:t>
                            </w:r>
                          </w:p>
                          <w:p w14:paraId="65807E73" w14:textId="77777777" w:rsidR="00F941A6" w:rsidRDefault="00F941A6" w:rsidP="00BE1736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11FA4AE" w14:textId="25706FDF" w:rsidR="00BE1736" w:rsidRPr="00F941A6" w:rsidRDefault="00A0244B" w:rsidP="00BE1736">
                            <w:pPr>
                              <w:jc w:val="center"/>
                              <w:rPr>
                                <w:caps/>
                                <w:noProof/>
                                <w:color w:val="0F0D29" w:themeColor="text1"/>
                                <w:sz w:val="48"/>
                                <w:szCs w:val="48"/>
                              </w:rPr>
                            </w:pPr>
                            <w:r w:rsidRPr="00F941A6">
                              <w:rPr>
                                <w:noProof/>
                                <w:sz w:val="48"/>
                                <w:szCs w:val="48"/>
                              </w:rPr>
                              <w:t xml:space="preserve">TEMA: </w:t>
                            </w:r>
                            <w:r w:rsidR="00BE1736" w:rsidRPr="00F941A6">
                              <w:rPr>
                                <w:caps/>
                                <w:noProof/>
                                <w:color w:val="0F0D29" w:themeColor="text1"/>
                                <w:sz w:val="48"/>
                                <w:szCs w:val="48"/>
                              </w:rPr>
                              <w:t>Paradigmas de la</w:t>
                            </w:r>
                          </w:p>
                          <w:p w14:paraId="32294CAD" w14:textId="0D7FE3B6" w:rsidR="00A0244B" w:rsidRPr="00F941A6" w:rsidRDefault="00BE1736" w:rsidP="00BE1736">
                            <w:pPr>
                              <w:jc w:val="center"/>
                              <w:rPr>
                                <w:caps/>
                                <w:noProof/>
                                <w:color w:val="0F0D29" w:themeColor="text1"/>
                                <w:sz w:val="48"/>
                                <w:szCs w:val="48"/>
                              </w:rPr>
                            </w:pPr>
                            <w:r w:rsidRPr="00F941A6">
                              <w:rPr>
                                <w:caps/>
                                <w:noProof/>
                                <w:color w:val="0F0D29" w:themeColor="text1"/>
                                <w:sz w:val="48"/>
                                <w:szCs w:val="48"/>
                              </w:rPr>
                              <w:t>Programación Orientada a Objetos</w:t>
                            </w:r>
                          </w:p>
                          <w:p w14:paraId="7E4F8019" w14:textId="77777777" w:rsidR="00F941A6" w:rsidRPr="00BE1736" w:rsidRDefault="00F941A6" w:rsidP="00BE1736">
                            <w:pPr>
                              <w:jc w:val="center"/>
                              <w:rPr>
                                <w:caps/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drawing>
                                <wp:inline distT="0" distB="0" distL="0" distR="0" wp14:anchorId="3F611A0B" wp14:editId="037AC396">
                                  <wp:extent cx="3794077" cy="1910080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6495" cy="19364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6406115C" w:rsidR="00BD7A0D" w:rsidRDefault="00BD7A0D" w:rsidP="00921E5F">
                            <w:r>
                              <w:t xml:space="preserve">INTEGRANTES: </w:t>
                            </w:r>
                          </w:p>
                          <w:p w14:paraId="1A5217B6" w14:textId="4CC4CBEB" w:rsidR="00BD7A0D" w:rsidRDefault="00921E5F" w:rsidP="001500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34CFD89A" w14:textId="0D9CA0AE" w:rsidR="001500E9" w:rsidRPr="001500E9" w:rsidRDefault="001500E9" w:rsidP="001500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Ángeles Xiomara Punina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34.95pt;margin-top:-16.3pt;width:363.7pt;height:500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" fillcolor="white [3201]" stroked="f" strokeweight=".5pt">
                <v:textbox>
                  <w:txbxContent>
                    <w:p w14:paraId="472D06F3" w14:textId="77777777" w:rsidR="00F941A6" w:rsidRDefault="00F941A6" w:rsidP="00BE1736">
                      <w:pPr>
                        <w:jc w:val="center"/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</w:pPr>
                    </w:p>
                    <w:p w14:paraId="43CAD616" w14:textId="721FC09C" w:rsidR="00BE1736" w:rsidRPr="00BE1736" w:rsidRDefault="00BE1736" w:rsidP="00BE1736">
                      <w:pPr>
                        <w:jc w:val="center"/>
                        <w:rPr>
                          <w:caps/>
                          <w:noProof/>
                          <w:sz w:val="32"/>
                          <w:szCs w:val="32"/>
                        </w:rPr>
                      </w:pPr>
                      <w:r w:rsidRPr="00BE1736"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>Programación Orientad</w:t>
                      </w:r>
                      <w:r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>a</w:t>
                      </w:r>
                      <w:r w:rsidRPr="00BE1736"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 xml:space="preserve"> a Objetos</w:t>
                      </w:r>
                    </w:p>
                    <w:p w14:paraId="65807E73" w14:textId="77777777" w:rsidR="00F941A6" w:rsidRDefault="00F941A6" w:rsidP="00BE1736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11FA4AE" w14:textId="25706FDF" w:rsidR="00BE1736" w:rsidRPr="00F941A6" w:rsidRDefault="00A0244B" w:rsidP="00BE1736">
                      <w:pPr>
                        <w:jc w:val="center"/>
                        <w:rPr>
                          <w:caps/>
                          <w:noProof/>
                          <w:color w:val="0F0D29" w:themeColor="text1"/>
                          <w:sz w:val="48"/>
                          <w:szCs w:val="48"/>
                        </w:rPr>
                      </w:pPr>
                      <w:r w:rsidRPr="00F941A6">
                        <w:rPr>
                          <w:noProof/>
                          <w:sz w:val="48"/>
                          <w:szCs w:val="48"/>
                        </w:rPr>
                        <w:t xml:space="preserve">TEMA: </w:t>
                      </w:r>
                      <w:r w:rsidR="00BE1736" w:rsidRPr="00F941A6">
                        <w:rPr>
                          <w:caps/>
                          <w:noProof/>
                          <w:color w:val="0F0D29" w:themeColor="text1"/>
                          <w:sz w:val="48"/>
                          <w:szCs w:val="48"/>
                        </w:rPr>
                        <w:t>Paradigmas de la</w:t>
                      </w:r>
                    </w:p>
                    <w:p w14:paraId="32294CAD" w14:textId="0D7FE3B6" w:rsidR="00A0244B" w:rsidRPr="00F941A6" w:rsidRDefault="00BE1736" w:rsidP="00BE1736">
                      <w:pPr>
                        <w:jc w:val="center"/>
                        <w:rPr>
                          <w:caps/>
                          <w:noProof/>
                          <w:color w:val="0F0D29" w:themeColor="text1"/>
                          <w:sz w:val="48"/>
                          <w:szCs w:val="48"/>
                        </w:rPr>
                      </w:pPr>
                      <w:r w:rsidRPr="00F941A6">
                        <w:rPr>
                          <w:caps/>
                          <w:noProof/>
                          <w:color w:val="0F0D29" w:themeColor="text1"/>
                          <w:sz w:val="48"/>
                          <w:szCs w:val="48"/>
                        </w:rPr>
                        <w:t>Programación Orientada a Objetos</w:t>
                      </w:r>
                    </w:p>
                    <w:p w14:paraId="7E4F8019" w14:textId="77777777" w:rsidR="00F941A6" w:rsidRPr="00BE1736" w:rsidRDefault="00F941A6" w:rsidP="00BE1736">
                      <w:pPr>
                        <w:jc w:val="center"/>
                        <w:rPr>
                          <w:caps/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drawing>
                          <wp:inline distT="0" distB="0" distL="0" distR="0" wp14:anchorId="3F611A0B" wp14:editId="037AC396">
                            <wp:extent cx="3794077" cy="1910080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6495" cy="193646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6406115C" w:rsidR="00BD7A0D" w:rsidRDefault="00BD7A0D" w:rsidP="00921E5F">
                      <w:r>
                        <w:t xml:space="preserve">INTEGRANTES: </w:t>
                      </w:r>
                    </w:p>
                    <w:p w14:paraId="1A5217B6" w14:textId="4CC4CBEB" w:rsidR="00BD7A0D" w:rsidRDefault="00921E5F" w:rsidP="001500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34CFD89A" w14:textId="0D9CA0AE" w:rsidR="001500E9" w:rsidRPr="001500E9" w:rsidRDefault="001500E9" w:rsidP="001500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Ángeles Xiomara Punina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1865DB4B">
                <wp:simplePos x="0" y="0"/>
                <wp:positionH relativeFrom="margin">
                  <wp:align>left</wp:align>
                </wp:positionH>
                <wp:positionV relativeFrom="page">
                  <wp:posOffset>341194</wp:posOffset>
                </wp:positionV>
                <wp:extent cx="5431155" cy="6988222"/>
                <wp:effectExtent l="19050" t="19050" r="17145" b="2222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1155" cy="69882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23DC6" id="Rectángulo 3" o:spid="_x0000_s1026" alt="rectángulo blanco para texto en portada" style="position:absolute;margin-left:0;margin-top:26.85pt;width:427.65pt;height:550.25p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" fillcolor="white [3212]" strokeweight="2.5pt">
                <w10:wrap anchorx="margin" anchory="page"/>
              </v:rect>
            </w:pict>
          </mc:Fallback>
        </mc:AlternateContent>
      </w:r>
      <w:r w:rsidR="00DF4EFF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F5EDC7" wp14:editId="7EB88BBA">
            <wp:simplePos x="0" y="0"/>
            <wp:positionH relativeFrom="page">
              <wp:align>right</wp:align>
            </wp:positionH>
            <wp:positionV relativeFrom="page">
              <wp:posOffset>-11875</wp:posOffset>
            </wp:positionV>
            <wp:extent cx="1097280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3B389103" w:rsidR="00AB02A7" w:rsidRDefault="00A0244B" w:rsidP="00A0244B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" stroked="f" strokeweight=".5pt">
                <v:fill r:id="rId12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3806FFE6" w:rsidR="002B4241" w:rsidRDefault="00F941A6" w:rsidP="002B4241">
      <w:pPr>
        <w:spacing w:after="200"/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93E255" wp14:editId="0870FB39">
                <wp:simplePos x="0" y="0"/>
                <wp:positionH relativeFrom="column">
                  <wp:posOffset>7894907</wp:posOffset>
                </wp:positionH>
                <wp:positionV relativeFrom="paragraph">
                  <wp:posOffset>4344613</wp:posOffset>
                </wp:positionV>
                <wp:extent cx="1774209" cy="968659"/>
                <wp:effectExtent l="0" t="0" r="0" b="31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968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F519A" w14:textId="3163AF1D" w:rsidR="00F941A6" w:rsidRDefault="00F941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7E9024" wp14:editId="123A4A8A">
                                  <wp:extent cx="1652905" cy="744220"/>
                                  <wp:effectExtent l="0" t="0" r="4445" b="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2905" cy="744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3E255" id="Cuadro de texto 11" o:spid="_x0000_s1028" type="#_x0000_t202" style="position:absolute;margin-left:621.65pt;margin-top:342.1pt;width:139.7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" filled="f" stroked="f" strokeweight=".5pt">
                <v:textbox>
                  <w:txbxContent>
                    <w:p w14:paraId="3C7F519A" w14:textId="3163AF1D" w:rsidR="00F941A6" w:rsidRDefault="00F941A6">
                      <w:r>
                        <w:rPr>
                          <w:noProof/>
                        </w:rPr>
                        <w:drawing>
                          <wp:inline distT="0" distB="0" distL="0" distR="0" wp14:anchorId="4A7E9024" wp14:editId="123A4A8A">
                            <wp:extent cx="1652905" cy="744220"/>
                            <wp:effectExtent l="0" t="0" r="4445" b="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2905" cy="744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4EFF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7E39D0C9">
                <wp:simplePos x="0" y="0"/>
                <wp:positionH relativeFrom="page">
                  <wp:align>right</wp:align>
                </wp:positionH>
                <wp:positionV relativeFrom="page">
                  <wp:posOffset>5759532</wp:posOffset>
                </wp:positionV>
                <wp:extent cx="10675917" cy="2392136"/>
                <wp:effectExtent l="0" t="0" r="0" b="825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5917" cy="23921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9E7EC" id="Rectángulo 2" o:spid="_x0000_s1026" alt="rectángulo de color" style="position:absolute;margin-left:789.4pt;margin-top:453.5pt;width:840.6pt;height:188.3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" fillcolor="#393737 [814]" stroked="f" strokeweight="2pt">
                <w10:wrap anchorx="page" anchory="page"/>
              </v:rect>
            </w:pict>
          </mc:Fallback>
        </mc:AlternateContent>
      </w:r>
      <w:r w:rsidR="00921E5F">
        <w:rPr>
          <w:noProof/>
        </w:rPr>
        <w:br w:type="page"/>
      </w:r>
    </w:p>
    <w:p w14:paraId="6594D2E1" w14:textId="0233CE3A" w:rsidR="002B4241" w:rsidRPr="0088549B" w:rsidRDefault="00F941A6" w:rsidP="00F90042">
      <w:r w:rsidRPr="00F941A6">
        <w:lastRenderedPageBreak/>
        <w:drawing>
          <wp:inline distT="0" distB="0" distL="0" distR="0" wp14:anchorId="187B31DB" wp14:editId="38E30EB5">
            <wp:extent cx="9876790" cy="63849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0422" cy="64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5104" w14:textId="77777777" w:rsidR="0055066B" w:rsidRPr="0055066B" w:rsidRDefault="0055066B" w:rsidP="0055066B">
      <w:pPr>
        <w:rPr>
          <w:rFonts w:cstheme="minorHAnsi"/>
        </w:rPr>
      </w:pPr>
    </w:p>
    <w:p w14:paraId="36D7CA44" w14:textId="77777777" w:rsidR="0055066B" w:rsidRPr="0055066B" w:rsidRDefault="0055066B" w:rsidP="0055066B">
      <w:pPr>
        <w:jc w:val="center"/>
        <w:rPr>
          <w:rFonts w:cstheme="minorHAnsi"/>
          <w:u w:val="single"/>
        </w:rPr>
      </w:pPr>
    </w:p>
    <w:p w14:paraId="047C97B1" w14:textId="77777777" w:rsidR="0055066B" w:rsidRPr="0055066B" w:rsidRDefault="0055066B" w:rsidP="0055066B">
      <w:pPr>
        <w:rPr>
          <w:rFonts w:cstheme="minorHAnsi"/>
          <w:sz w:val="24"/>
        </w:rPr>
      </w:pPr>
    </w:p>
    <w:p w14:paraId="3AD405F1" w14:textId="77777777" w:rsidR="0055066B" w:rsidRPr="0055066B" w:rsidRDefault="0055066B" w:rsidP="0055066B">
      <w:pPr>
        <w:rPr>
          <w:rFonts w:cstheme="minorHAnsi"/>
        </w:rPr>
      </w:pPr>
    </w:p>
    <w:p w14:paraId="3C08E4C6" w14:textId="31A1AEEA" w:rsidR="0055066B" w:rsidRPr="0055066B" w:rsidRDefault="0055066B" w:rsidP="0055066B">
      <w:pPr>
        <w:rPr>
          <w:rFonts w:ascii="Times New Roman" w:hAnsi="Times New Roman" w:cs="Times New Roman"/>
          <w:b w:val="0"/>
          <w:color w:val="0D0D0D"/>
          <w:shd w:val="clear" w:color="auto" w:fill="FFFFFF"/>
        </w:rPr>
      </w:pPr>
    </w:p>
    <w:p w14:paraId="3D6FBE84" w14:textId="008298D3" w:rsidR="00DD5C29" w:rsidRPr="00DD5C29" w:rsidRDefault="00F941A6" w:rsidP="00DD5C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E7A14" wp14:editId="2D2D89AE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5922010" cy="3455035"/>
                <wp:effectExtent l="0" t="0" r="21590" b="1206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010" cy="34550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CE3B9" w14:textId="77777777" w:rsidR="001500E9" w:rsidRPr="00F941A6" w:rsidRDefault="001500E9" w:rsidP="001500E9">
                            <w:pPr>
                              <w:rPr>
                                <w:rStyle w:val="Textoennegrita"/>
                                <w:rFonts w:cstheme="minorHAnsi"/>
                              </w:rPr>
                            </w:pPr>
                          </w:p>
                          <w:p w14:paraId="7C7B7A40" w14:textId="25AFBB30" w:rsidR="001500E9" w:rsidRPr="00F941A6" w:rsidRDefault="001500E9" w:rsidP="001500E9">
                            <w:pPr>
                              <w:ind w:firstLine="360"/>
                              <w:rPr>
                                <w:rFonts w:cstheme="minorHAnsi"/>
                              </w:rPr>
                            </w:pPr>
                            <w:r w:rsidRPr="00F941A6">
                              <w:rPr>
                                <w:rStyle w:val="Textoennegrita"/>
                                <w:rFonts w:cstheme="minorHAnsi"/>
                              </w:rPr>
                              <w:t>Bibliografía</w:t>
                            </w:r>
                          </w:p>
                          <w:p w14:paraId="280DF19F" w14:textId="77777777" w:rsidR="001500E9" w:rsidRPr="00F941A6" w:rsidRDefault="001500E9" w:rsidP="001500E9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F941A6">
                              <w:rPr>
                                <w:rStyle w:val="Textoennegrita"/>
                                <w:rFonts w:asciiTheme="minorHAnsi" w:hAnsiTheme="minorHAnsi" w:cstheme="minorHAnsi"/>
                              </w:rPr>
                              <w:t>Libros:</w:t>
                            </w:r>
                          </w:p>
                          <w:p w14:paraId="39FB2AB7" w14:textId="4B906A50" w:rsidR="001500E9" w:rsidRPr="00F941A6" w:rsidRDefault="001500E9" w:rsidP="001500E9">
                            <w:pPr>
                              <w:pStyle w:val="NormalWeb"/>
                              <w:numPr>
                                <w:ilvl w:val="1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Dheeraj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 Malhotra, PhD 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&amp;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Neha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 Malhotra, PhD. (2020). 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 xml:space="preserve">Data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Structures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 xml:space="preserve"> and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Program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Design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Using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 xml:space="preserve"> JAVA 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(pp. 24-28). Mercury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Learning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 and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Information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br/>
                            </w:r>
                            <w:r w:rsidRPr="00F941A6">
                              <w:rPr>
                                <w:rStyle w:val="nfasis"/>
                                <w:rFonts w:asciiTheme="minorHAnsi" w:eastAsiaTheme="majorEastAsia" w:hAnsiTheme="minorHAnsi" w:cstheme="minorHAnsi"/>
                              </w:rPr>
                              <w:t>Descripción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: Se consultaron las secciones que explican los conceptos básicos de la Programación Orientada a Objetos, incluyendo objetos, clases y encapsulación.</w:t>
                            </w:r>
                          </w:p>
                          <w:p w14:paraId="079945B3" w14:textId="77777777" w:rsidR="001500E9" w:rsidRPr="00F941A6" w:rsidRDefault="001500E9" w:rsidP="001500E9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F941A6">
                              <w:rPr>
                                <w:rStyle w:val="Textoennegrita"/>
                                <w:rFonts w:asciiTheme="minorHAnsi" w:hAnsiTheme="minorHAnsi" w:cstheme="minorHAnsi"/>
                              </w:rPr>
                              <w:t>Recursos Web:</w:t>
                            </w:r>
                          </w:p>
                          <w:p w14:paraId="723D4F4C" w14:textId="60B07390" w:rsidR="001500E9" w:rsidRPr="00F941A6" w:rsidRDefault="001500E9" w:rsidP="001500E9">
                            <w:pPr>
                              <w:pStyle w:val="NormalWeb"/>
                              <w:numPr>
                                <w:ilvl w:val="1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GeeksforGeeks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. (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n.d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.). </w:t>
                            </w:r>
                            <w:proofErr w:type="spellStart"/>
                            <w:r w:rsidRPr="00F941A6">
                              <w:rPr>
                                <w:rStyle w:val="nfasis"/>
                                <w:rFonts w:asciiTheme="minorHAnsi" w:eastAsiaTheme="majorEastAsia" w:hAnsiTheme="minorHAnsi" w:cstheme="minorHAnsi"/>
                              </w:rPr>
                              <w:t>Object-oriented</w:t>
                            </w:r>
                            <w:proofErr w:type="spellEnd"/>
                            <w:r w:rsidRPr="00F941A6">
                              <w:rPr>
                                <w:rStyle w:val="nfasis"/>
                                <w:rFonts w:asciiTheme="minorHAnsi" w:eastAsiaTheme="majorEastAsia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F941A6">
                              <w:rPr>
                                <w:rStyle w:val="nfasis"/>
                                <w:rFonts w:asciiTheme="minorHAnsi" w:eastAsiaTheme="majorEastAsia" w:hAnsiTheme="minorHAnsi" w:cstheme="minorHAnsi"/>
                              </w:rPr>
                              <w:t>programming</w:t>
                            </w:r>
                            <w:proofErr w:type="spellEnd"/>
                            <w:r w:rsidRPr="00F941A6">
                              <w:rPr>
                                <w:rStyle w:val="nfasis"/>
                                <w:rFonts w:asciiTheme="minorHAnsi" w:eastAsiaTheme="majorEastAsia" w:hAnsiTheme="minorHAnsi" w:cstheme="minorHAnsi"/>
                              </w:rPr>
                              <w:t xml:space="preserve"> (OOP) in Java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GeeksforGeeks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Retrieved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September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 5, 2024, </w:t>
                            </w:r>
                            <w:proofErr w:type="spellStart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from</w:t>
                            </w:r>
                            <w:proofErr w:type="spellEnd"/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 xml:space="preserve"> https://www.geeksforgeeks.org/object-oriented-programming-oops-concept-in-java/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br/>
                            </w:r>
                            <w:r w:rsidRPr="00F941A6">
                              <w:rPr>
                                <w:rStyle w:val="nfasis"/>
                                <w:rFonts w:asciiTheme="minorHAnsi" w:eastAsiaTheme="majorEastAsia" w:hAnsiTheme="minorHAnsi" w:cstheme="minorHAnsi"/>
                              </w:rPr>
                              <w:t>Descripción</w:t>
                            </w:r>
                            <w:r w:rsidRPr="00F941A6">
                              <w:rPr>
                                <w:rFonts w:asciiTheme="minorHAnsi" w:hAnsiTheme="minorHAnsi" w:cstheme="minorHAnsi"/>
                              </w:rPr>
                              <w:t>: Artículo que explica los conceptos de encapsulación, herencia, polimorfismo y abstracción con ejemplos en Java.</w:t>
                            </w:r>
                          </w:p>
                          <w:p w14:paraId="14046C1E" w14:textId="77777777" w:rsidR="004158EA" w:rsidRPr="00F941A6" w:rsidRDefault="004158EA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E7A14" id="Cuadro de texto 24" o:spid="_x0000_s1029" type="#_x0000_t202" style="position:absolute;margin-left:0;margin-top:1.3pt;width:466.3pt;height:272.0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" fillcolor="#f2f2f2 [3052]" strokeweight=".5pt">
                <v:textbox>
                  <w:txbxContent>
                    <w:p w14:paraId="61ACE3B9" w14:textId="77777777" w:rsidR="001500E9" w:rsidRPr="00F941A6" w:rsidRDefault="001500E9" w:rsidP="001500E9">
                      <w:pPr>
                        <w:rPr>
                          <w:rStyle w:val="Textoennegrita"/>
                          <w:rFonts w:cstheme="minorHAnsi"/>
                        </w:rPr>
                      </w:pPr>
                    </w:p>
                    <w:p w14:paraId="7C7B7A40" w14:textId="25AFBB30" w:rsidR="001500E9" w:rsidRPr="00F941A6" w:rsidRDefault="001500E9" w:rsidP="001500E9">
                      <w:pPr>
                        <w:ind w:firstLine="360"/>
                        <w:rPr>
                          <w:rFonts w:cstheme="minorHAnsi"/>
                        </w:rPr>
                      </w:pPr>
                      <w:r w:rsidRPr="00F941A6">
                        <w:rPr>
                          <w:rStyle w:val="Textoennegrita"/>
                          <w:rFonts w:cstheme="minorHAnsi"/>
                        </w:rPr>
                        <w:t>Bibliografía</w:t>
                      </w:r>
                    </w:p>
                    <w:p w14:paraId="280DF19F" w14:textId="77777777" w:rsidR="001500E9" w:rsidRPr="00F941A6" w:rsidRDefault="001500E9" w:rsidP="001500E9">
                      <w:pPr>
                        <w:pStyle w:val="NormalWeb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F941A6">
                        <w:rPr>
                          <w:rStyle w:val="Textoennegrita"/>
                          <w:rFonts w:asciiTheme="minorHAnsi" w:hAnsiTheme="minorHAnsi" w:cstheme="minorHAnsi"/>
                        </w:rPr>
                        <w:t>Libros:</w:t>
                      </w:r>
                    </w:p>
                    <w:p w14:paraId="39FB2AB7" w14:textId="4B906A50" w:rsidR="001500E9" w:rsidRPr="00F941A6" w:rsidRDefault="001500E9" w:rsidP="001500E9">
                      <w:pPr>
                        <w:pStyle w:val="NormalWeb"/>
                        <w:numPr>
                          <w:ilvl w:val="1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Dheeraj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 Malhotra, PhD </w:t>
                      </w:r>
                      <w:r w:rsidRPr="00F941A6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&amp;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Neha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 Malhotra, PhD. (2020). </w:t>
                      </w:r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 xml:space="preserve">Data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>Structures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 xml:space="preserve"> and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>Program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>Design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>Using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  <w:i/>
                          <w:iCs/>
                        </w:rPr>
                        <w:t xml:space="preserve"> JAVA </w:t>
                      </w:r>
                      <w:r w:rsidRPr="00F941A6">
                        <w:rPr>
                          <w:rFonts w:asciiTheme="minorHAnsi" w:hAnsiTheme="minorHAnsi" w:cstheme="minorHAnsi"/>
                        </w:rPr>
                        <w:t xml:space="preserve">(pp. 24-28). Mercury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Learning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 and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Information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>.</w:t>
                      </w:r>
                      <w:r w:rsidRPr="00F941A6">
                        <w:rPr>
                          <w:rFonts w:asciiTheme="minorHAnsi" w:hAnsiTheme="minorHAnsi" w:cstheme="minorHAnsi"/>
                        </w:rPr>
                        <w:br/>
                      </w:r>
                      <w:r w:rsidRPr="00F941A6">
                        <w:rPr>
                          <w:rStyle w:val="nfasis"/>
                          <w:rFonts w:asciiTheme="minorHAnsi" w:eastAsiaTheme="majorEastAsia" w:hAnsiTheme="minorHAnsi" w:cstheme="minorHAnsi"/>
                        </w:rPr>
                        <w:t>Descripción</w:t>
                      </w:r>
                      <w:r w:rsidRPr="00F941A6">
                        <w:rPr>
                          <w:rFonts w:asciiTheme="minorHAnsi" w:hAnsiTheme="minorHAnsi" w:cstheme="minorHAnsi"/>
                        </w:rPr>
                        <w:t>: Se consultaron las secciones que explican los conceptos básicos de la Programación Orientada a Objetos, incluyendo objetos, clases y encapsulación.</w:t>
                      </w:r>
                    </w:p>
                    <w:p w14:paraId="079945B3" w14:textId="77777777" w:rsidR="001500E9" w:rsidRPr="00F941A6" w:rsidRDefault="001500E9" w:rsidP="001500E9">
                      <w:pPr>
                        <w:pStyle w:val="NormalWeb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F941A6">
                        <w:rPr>
                          <w:rStyle w:val="Textoennegrita"/>
                          <w:rFonts w:asciiTheme="minorHAnsi" w:hAnsiTheme="minorHAnsi" w:cstheme="minorHAnsi"/>
                        </w:rPr>
                        <w:t>Recursos Web:</w:t>
                      </w:r>
                    </w:p>
                    <w:p w14:paraId="723D4F4C" w14:textId="60B07390" w:rsidR="001500E9" w:rsidRPr="00F941A6" w:rsidRDefault="001500E9" w:rsidP="001500E9">
                      <w:pPr>
                        <w:pStyle w:val="NormalWeb"/>
                        <w:numPr>
                          <w:ilvl w:val="1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GeeksforGeeks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>. (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n.d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.). </w:t>
                      </w:r>
                      <w:proofErr w:type="spellStart"/>
                      <w:r w:rsidRPr="00F941A6">
                        <w:rPr>
                          <w:rStyle w:val="nfasis"/>
                          <w:rFonts w:asciiTheme="minorHAnsi" w:eastAsiaTheme="majorEastAsia" w:hAnsiTheme="minorHAnsi" w:cstheme="minorHAnsi"/>
                        </w:rPr>
                        <w:t>Object-oriented</w:t>
                      </w:r>
                      <w:proofErr w:type="spellEnd"/>
                      <w:r w:rsidRPr="00F941A6">
                        <w:rPr>
                          <w:rStyle w:val="nfasis"/>
                          <w:rFonts w:asciiTheme="minorHAnsi" w:eastAsiaTheme="majorEastAsia" w:hAnsiTheme="minorHAnsi" w:cstheme="minorHAnsi"/>
                        </w:rPr>
                        <w:t xml:space="preserve"> </w:t>
                      </w:r>
                      <w:proofErr w:type="spellStart"/>
                      <w:r w:rsidRPr="00F941A6">
                        <w:rPr>
                          <w:rStyle w:val="nfasis"/>
                          <w:rFonts w:asciiTheme="minorHAnsi" w:eastAsiaTheme="majorEastAsia" w:hAnsiTheme="minorHAnsi" w:cstheme="minorHAnsi"/>
                        </w:rPr>
                        <w:t>programming</w:t>
                      </w:r>
                      <w:proofErr w:type="spellEnd"/>
                      <w:r w:rsidRPr="00F941A6">
                        <w:rPr>
                          <w:rStyle w:val="nfasis"/>
                          <w:rFonts w:asciiTheme="minorHAnsi" w:eastAsiaTheme="majorEastAsia" w:hAnsiTheme="minorHAnsi" w:cstheme="minorHAnsi"/>
                        </w:rPr>
                        <w:t xml:space="preserve"> (OOP) in Java</w:t>
                      </w:r>
                      <w:r w:rsidRPr="00F941A6"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GeeksforGeeks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Retrieved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September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 5, 2024, </w:t>
                      </w:r>
                      <w:proofErr w:type="spellStart"/>
                      <w:r w:rsidRPr="00F941A6">
                        <w:rPr>
                          <w:rFonts w:asciiTheme="minorHAnsi" w:hAnsiTheme="minorHAnsi" w:cstheme="minorHAnsi"/>
                        </w:rPr>
                        <w:t>from</w:t>
                      </w:r>
                      <w:proofErr w:type="spellEnd"/>
                      <w:r w:rsidRPr="00F941A6">
                        <w:rPr>
                          <w:rFonts w:asciiTheme="minorHAnsi" w:hAnsiTheme="minorHAnsi" w:cstheme="minorHAnsi"/>
                        </w:rPr>
                        <w:t xml:space="preserve"> https://www.geeksforgeeks.org/object-oriented-programming-oops-concept-in-java/</w:t>
                      </w:r>
                      <w:r w:rsidRPr="00F941A6">
                        <w:rPr>
                          <w:rFonts w:asciiTheme="minorHAnsi" w:hAnsiTheme="minorHAnsi" w:cstheme="minorHAnsi"/>
                        </w:rPr>
                        <w:br/>
                      </w:r>
                      <w:r w:rsidRPr="00F941A6">
                        <w:rPr>
                          <w:rStyle w:val="nfasis"/>
                          <w:rFonts w:asciiTheme="minorHAnsi" w:eastAsiaTheme="majorEastAsia" w:hAnsiTheme="minorHAnsi" w:cstheme="minorHAnsi"/>
                        </w:rPr>
                        <w:t>Descripción</w:t>
                      </w:r>
                      <w:r w:rsidRPr="00F941A6">
                        <w:rPr>
                          <w:rFonts w:asciiTheme="minorHAnsi" w:hAnsiTheme="minorHAnsi" w:cstheme="minorHAnsi"/>
                        </w:rPr>
                        <w:t>: Artículo que explica los conceptos de encapsulación, herencia, polimorfismo y abstracción con ejemplos en Java.</w:t>
                      </w:r>
                    </w:p>
                    <w:p w14:paraId="14046C1E" w14:textId="77777777" w:rsidR="004158EA" w:rsidRPr="00F941A6" w:rsidRDefault="004158EA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C5D5BD" w14:textId="5B2EB0C1" w:rsidR="00DD5C29" w:rsidRPr="00DD5C29" w:rsidRDefault="00DD5C29" w:rsidP="00DD5C29"/>
    <w:p w14:paraId="447FECAF" w14:textId="66CB1C1F" w:rsidR="00DD5C29" w:rsidRPr="00DD5C29" w:rsidRDefault="00DD5C29" w:rsidP="00DD5C29"/>
    <w:p w14:paraId="11F27103" w14:textId="2D2C9365" w:rsidR="00DD5C29" w:rsidRDefault="00DD5C29" w:rsidP="00DD5C29"/>
    <w:p w14:paraId="1D63AFFD" w14:textId="2109655E" w:rsidR="00E97ABD" w:rsidRDefault="00E97ABD" w:rsidP="00DD5C29"/>
    <w:p w14:paraId="3F4F1497" w14:textId="2FC01182" w:rsidR="00E97ABD" w:rsidRPr="00DD5C29" w:rsidRDefault="00E97ABD" w:rsidP="00DD5C29"/>
    <w:p w14:paraId="473B0900" w14:textId="3ED52DFA" w:rsidR="00DD5C29" w:rsidRPr="00DD5C29" w:rsidRDefault="00DD5C29" w:rsidP="00DD5C29"/>
    <w:p w14:paraId="135195A8" w14:textId="5B957D07" w:rsidR="00DD5C29" w:rsidRPr="00DD5C29" w:rsidRDefault="00DD5C29" w:rsidP="00DD5C29"/>
    <w:p w14:paraId="29DB16C3" w14:textId="5504EDC3" w:rsidR="00DD5C29" w:rsidRPr="00DD5C29" w:rsidRDefault="00DD5C29" w:rsidP="00DD5C29"/>
    <w:p w14:paraId="39223126" w14:textId="6FC45A70" w:rsidR="00DD5C29" w:rsidRPr="00DD5C29" w:rsidRDefault="00DD5C29" w:rsidP="00DD5C29"/>
    <w:p w14:paraId="5ACE8082" w14:textId="3F24E4F3" w:rsidR="00DD5C29" w:rsidRPr="00DD5C29" w:rsidRDefault="00DD5C29" w:rsidP="00DD5C29"/>
    <w:p w14:paraId="0570236F" w14:textId="3A0C150B" w:rsidR="00DD5C29" w:rsidRPr="00DD5C29" w:rsidRDefault="00DD5C29" w:rsidP="00DD5C29"/>
    <w:p w14:paraId="7C9017EA" w14:textId="3EF272CE" w:rsidR="00DD5C29" w:rsidRPr="00DD5C29" w:rsidRDefault="00DD5C29" w:rsidP="00DD5C29"/>
    <w:p w14:paraId="762B19FB" w14:textId="6E90A785" w:rsidR="00DD5C29" w:rsidRPr="00DD5C29" w:rsidRDefault="00DD5C29" w:rsidP="00DD5C29"/>
    <w:p w14:paraId="3E77848A" w14:textId="0A247947" w:rsidR="00DD5C29" w:rsidRPr="00DD5C29" w:rsidRDefault="00DD5C29" w:rsidP="00DD5C29"/>
    <w:p w14:paraId="344D55C9" w14:textId="15E0D451" w:rsidR="00DD5C29" w:rsidRPr="00DD5C29" w:rsidRDefault="00DD5C29" w:rsidP="00DD5C29"/>
    <w:p w14:paraId="6D3DE829" w14:textId="7B006AB2" w:rsidR="00DD5C29" w:rsidRPr="00DD5C29" w:rsidRDefault="00DD5C29" w:rsidP="00DD5C29"/>
    <w:p w14:paraId="5A0A2DF7" w14:textId="53924DF2" w:rsidR="00DD5C29" w:rsidRPr="00DD5C29" w:rsidRDefault="00DD5C29" w:rsidP="00DD5C29"/>
    <w:p w14:paraId="2EC5285D" w14:textId="5CAA3D64" w:rsidR="00DD5C29" w:rsidRPr="00DD5C29" w:rsidRDefault="00DD5C29" w:rsidP="00DD5C29"/>
    <w:p w14:paraId="76181378" w14:textId="77777777" w:rsidR="00DD5C29" w:rsidRPr="00DD5C29" w:rsidRDefault="00DD5C29" w:rsidP="00DD5C29"/>
    <w:sectPr w:rsidR="00DD5C29" w:rsidRPr="00DD5C29" w:rsidSect="00DF4EFF">
      <w:headerReference w:type="default" r:id="rId14"/>
      <w:type w:val="continuous"/>
      <w:pgSz w:w="16838" w:h="11906" w:orient="landscape" w:code="9"/>
      <w:pgMar w:top="936" w:right="720" w:bottom="936" w:left="720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3D0F8" w14:textId="77777777" w:rsidR="0000179A" w:rsidRDefault="0000179A">
      <w:r>
        <w:separator/>
      </w:r>
    </w:p>
    <w:p w14:paraId="0B948733" w14:textId="77777777" w:rsidR="0000179A" w:rsidRDefault="0000179A"/>
  </w:endnote>
  <w:endnote w:type="continuationSeparator" w:id="0">
    <w:p w14:paraId="6E42D51C" w14:textId="77777777" w:rsidR="0000179A" w:rsidRDefault="0000179A">
      <w:r>
        <w:continuationSeparator/>
      </w:r>
    </w:p>
    <w:p w14:paraId="14F694CD" w14:textId="77777777" w:rsidR="0000179A" w:rsidRDefault="000017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3D311" w14:textId="77777777" w:rsidR="0000179A" w:rsidRDefault="0000179A">
      <w:r>
        <w:separator/>
      </w:r>
    </w:p>
    <w:p w14:paraId="76A4FE8D" w14:textId="77777777" w:rsidR="0000179A" w:rsidRDefault="0000179A"/>
  </w:footnote>
  <w:footnote w:type="continuationSeparator" w:id="0">
    <w:p w14:paraId="7EEDE430" w14:textId="77777777" w:rsidR="0000179A" w:rsidRDefault="0000179A">
      <w:r>
        <w:continuationSeparator/>
      </w:r>
    </w:p>
    <w:p w14:paraId="0758056B" w14:textId="77777777" w:rsidR="0000179A" w:rsidRDefault="000017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5391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5391"/>
    </w:tblGrid>
    <w:tr w:rsidR="00D077E9" w14:paraId="041082BE" w14:textId="77777777" w:rsidTr="00F941A6">
      <w:trPr>
        <w:trHeight w:val="789"/>
      </w:trPr>
      <w:tc>
        <w:tcPr>
          <w:tcW w:w="15391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A7521"/>
    <w:multiLevelType w:val="multilevel"/>
    <w:tmpl w:val="A1548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1"/>
  </w:num>
  <w:num w:numId="9">
    <w:abstractNumId w:val="10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5"/>
    <w:rsid w:val="0000179A"/>
    <w:rsid w:val="0002482E"/>
    <w:rsid w:val="00050324"/>
    <w:rsid w:val="000747A0"/>
    <w:rsid w:val="000A0150"/>
    <w:rsid w:val="000D1745"/>
    <w:rsid w:val="000E63C9"/>
    <w:rsid w:val="00130E9D"/>
    <w:rsid w:val="001369F7"/>
    <w:rsid w:val="00140835"/>
    <w:rsid w:val="001500E9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7F432F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A46C4"/>
    <w:rsid w:val="00BD7A0D"/>
    <w:rsid w:val="00BE1736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DF4EFF"/>
    <w:rsid w:val="00E00A32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433F3"/>
    <w:rsid w:val="00F52D27"/>
    <w:rsid w:val="00F629C5"/>
    <w:rsid w:val="00F83527"/>
    <w:rsid w:val="00F90042"/>
    <w:rsid w:val="00F941A6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736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1500E9"/>
    <w:rPr>
      <w:b/>
      <w:bCs/>
    </w:rPr>
  </w:style>
  <w:style w:type="character" w:styleId="nfasis">
    <w:name w:val="Emphasis"/>
    <w:basedOn w:val="Fuentedeprrafopredeter"/>
    <w:uiPriority w:val="20"/>
    <w:qFormat/>
    <w:rsid w:val="001500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8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poesiabinaria.net/algoritmos/" TargetMode="Externa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61FB5-7396-4111-9AE7-1CA44BE9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222</TotalTime>
  <Pages>3</Pages>
  <Words>6</Words>
  <Characters>33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Alejandro Calderón</cp:lastModifiedBy>
  <cp:revision>10</cp:revision>
  <cp:lastPrinted>2006-08-01T17:47:00Z</cp:lastPrinted>
  <dcterms:created xsi:type="dcterms:W3CDTF">2024-04-18T22:36:00Z</dcterms:created>
  <dcterms:modified xsi:type="dcterms:W3CDTF">2024-09-05T13:37:00Z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